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16D2FDF3" w14:textId="707F1E76" w:rsidR="00462446" w:rsidRPr="006D374E" w:rsidRDefault="00000000" w:rsidP="006D374E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b/>
              <w:bCs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6D374E" w:rsidRPr="006D374E">
            <w:rPr>
              <w:rFonts w:asciiTheme="minorHAnsi" w:hAnsiTheme="minorHAnsi"/>
              <w:b/>
              <w:bCs/>
              <w:color w:val="4472C4" w:themeColor="accent1"/>
              <w:sz w:val="28"/>
              <w:szCs w:val="28"/>
            </w:rPr>
            <w:t xml:space="preserve">Git tag </w:t>
          </w:r>
          <w:r w:rsidR="006D374E" w:rsidRPr="006D374E">
            <w:rPr>
              <w:rFonts w:asciiTheme="minorHAnsi" w:hAnsiTheme="minorHAnsi"/>
              <w:b/>
              <w:bCs/>
              <w:color w:val="4472C4" w:themeColor="accent1"/>
              <w:sz w:val="28"/>
              <w:szCs w:val="28"/>
            </w:rPr>
            <w:t>和</w:t>
          </w:r>
          <w:r w:rsidR="006D374E" w:rsidRPr="006D374E">
            <w:rPr>
              <w:rFonts w:asciiTheme="minorHAnsi" w:hAnsiTheme="minorHAnsi"/>
              <w:b/>
              <w:bCs/>
              <w:color w:val="4472C4" w:themeColor="accent1"/>
              <w:sz w:val="28"/>
              <w:szCs w:val="28"/>
            </w:rPr>
            <w:t xml:space="preserve"> GitHub releases</w:t>
          </w:r>
        </w:p>
        <w:p w14:paraId="37650029" w14:textId="1D9B23DE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6D374E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6D374E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6D374E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6D374E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6FDEFE52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6D374E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6FDEFE52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6D374E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E5626D">
        <w:trPr>
          <w:trHeight w:val="2117"/>
        </w:trPr>
        <w:tc>
          <w:tcPr>
            <w:tcW w:w="8522" w:type="dxa"/>
          </w:tcPr>
          <w:p w14:paraId="7A6DAA74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5C311C53" w14:textId="1089BC83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6D374E" w:rsidRPr="006D374E">
              <w:rPr>
                <w:rFonts w:ascii="宋体" w:eastAsia="宋体" w:hAnsi="宋体"/>
                <w:sz w:val="28"/>
                <w:szCs w:val="28"/>
              </w:rPr>
              <w:t>本实验旨在掌握 Git 标签的创建、查看、本地与远程删除、推送操作，学会基于标签签出版本；理解 Git 标签与 GitHub Releases 的区别及关联，掌握 Releases 的基础概念，熟悉版本管理与发布流程。</w:t>
            </w:r>
          </w:p>
        </w:tc>
      </w:tr>
      <w:tr w:rsidR="00462446" w14:paraId="169D437D" w14:textId="77777777" w:rsidTr="00E5626D">
        <w:trPr>
          <w:trHeight w:val="2624"/>
        </w:trPr>
        <w:tc>
          <w:tcPr>
            <w:tcW w:w="8522" w:type="dxa"/>
          </w:tcPr>
          <w:p w14:paraId="3E78CBAB" w14:textId="77777777" w:rsidR="0046244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3B2A2BA0" w14:textId="0BDC5143" w:rsidR="00462446" w:rsidRDefault="0000000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BE6042"/>
                <w:kern w:val="0"/>
                <w:sz w:val="28"/>
                <w:szCs w:val="28"/>
                <w:lang w:bidi="ar"/>
              </w:rPr>
              <w:t>1．</w:t>
            </w:r>
            <w:r w:rsidR="006D374E">
              <w:rPr>
                <w:rFonts w:ascii="宋体" w:eastAsia="宋体" w:hAnsi="宋体" w:cs="宋体" w:hint="eastAsia"/>
                <w:color w:val="BE6042"/>
                <w:kern w:val="0"/>
                <w:sz w:val="28"/>
                <w:szCs w:val="28"/>
                <w:lang w:bidi="ar"/>
              </w:rPr>
              <w:t>Git</w:t>
            </w:r>
          </w:p>
          <w:p w14:paraId="5BD85E0F" w14:textId="77777777" w:rsidR="00462446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796AF678" w14:textId="77777777" w:rsidTr="00E5626D">
        <w:trPr>
          <w:trHeight w:val="6220"/>
        </w:trPr>
        <w:tc>
          <w:tcPr>
            <w:tcW w:w="8522" w:type="dxa"/>
          </w:tcPr>
          <w:p w14:paraId="22B45697" w14:textId="765A1028" w:rsidR="00462446" w:rsidRDefault="006D374E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259F42BA" w14:textId="77777777" w:rsidR="006D374E" w:rsidRPr="006D374E" w:rsidRDefault="006D374E" w:rsidP="006D374E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374E">
              <w:rPr>
                <w:rFonts w:ascii="宋体" w:eastAsia="宋体" w:hAnsi="宋体"/>
                <w:sz w:val="28"/>
                <w:szCs w:val="28"/>
              </w:rPr>
              <w:t>1.1 创建标签</w:t>
            </w:r>
          </w:p>
          <w:p w14:paraId="69CF924A" w14:textId="77777777" w:rsidR="006D374E" w:rsidRPr="006D374E" w:rsidRDefault="006D374E" w:rsidP="006D374E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374E">
              <w:rPr>
                <w:rFonts w:ascii="宋体" w:eastAsia="宋体" w:hAnsi="宋体"/>
                <w:sz w:val="28"/>
                <w:szCs w:val="28"/>
              </w:rPr>
              <w:t>前面的课程提到过 GitHub 的 issue 功能，issue 是仓库拥有者在 GitHub 上手动创建的，仓库被 Fork 时 issue 不会跟随。Tags 通常在本地使用 git 命令创建后推送到 GitHub 上，与 issue 相同的一点，它也只存在于项目仓库内，Fork 或提 PR 都不会带上它。在多人协作项目中，通常由组长对主仓库设置 Tags，单人项目自然就是自己说了算。</w:t>
            </w:r>
          </w:p>
          <w:p w14:paraId="5B2C0DFA" w14:textId="77777777" w:rsidR="006D374E" w:rsidRPr="006D374E" w:rsidRDefault="006D374E" w:rsidP="006D374E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6D374E">
              <w:rPr>
                <w:rFonts w:ascii="宋体" w:eastAsia="宋体" w:hAnsi="宋体"/>
                <w:sz w:val="28"/>
                <w:szCs w:val="28"/>
              </w:rPr>
              <w:t>开始操作。首先，克隆仓库、配置信息、查看提交版本历史：</w:t>
            </w:r>
          </w:p>
          <w:p w14:paraId="5A2530E9" w14:textId="2776E33C" w:rsidR="00462446" w:rsidRDefault="0030240E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16F82F78" wp14:editId="4A41CAB0">
                  <wp:extent cx="5274310" cy="1073150"/>
                  <wp:effectExtent l="0" t="0" r="2540" b="0"/>
                  <wp:docPr id="15904988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4988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CC86E" w14:textId="295CB4CF" w:rsidR="0030240E" w:rsidRDefault="0030240E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64913420" wp14:editId="3189A20B">
                  <wp:extent cx="4944165" cy="1295581"/>
                  <wp:effectExtent l="0" t="0" r="0" b="0"/>
                  <wp:docPr id="12582368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2368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FCB74" w14:textId="77777777" w:rsidR="0030240E" w:rsidRPr="0030240E" w:rsidRDefault="0030240E" w:rsidP="0030240E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sz w:val="28"/>
                <w:szCs w:val="28"/>
              </w:rPr>
              <w:t>1.2 查看标签</w:t>
            </w:r>
          </w:p>
          <w:p w14:paraId="4E1CE360" w14:textId="77777777" w:rsidR="0030240E" w:rsidRPr="0030240E" w:rsidRDefault="0030240E" w:rsidP="0030240E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sz w:val="28"/>
                <w:szCs w:val="28"/>
              </w:rPr>
              <w:t>执行 git tag 命令显示仓库中的全部标签列表，执行 git show [标签名] 查看标签详情：</w:t>
            </w:r>
          </w:p>
          <w:p w14:paraId="2A99BCD4" w14:textId="194B6D9C" w:rsidR="0030240E" w:rsidRPr="0030240E" w:rsidRDefault="0030240E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7DB8C053" wp14:editId="33B73B5F">
                  <wp:extent cx="5274310" cy="3886835"/>
                  <wp:effectExtent l="0" t="0" r="2540" b="0"/>
                  <wp:docPr id="1009437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437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8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FAD82" w14:textId="6D2743DB" w:rsidR="0030240E" w:rsidRDefault="0030240E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30240E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16630E8A" wp14:editId="71317FD9">
                  <wp:extent cx="4448796" cy="2410161"/>
                  <wp:effectExtent l="0" t="0" r="9525" b="9525"/>
                  <wp:docPr id="1649115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1152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241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8035C" w14:textId="77777777" w:rsidR="007F2D6F" w:rsidRPr="007F2D6F" w:rsidRDefault="007F2D6F" w:rsidP="007F2D6F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F2D6F">
              <w:rPr>
                <w:rFonts w:ascii="宋体" w:eastAsia="宋体" w:hAnsi="宋体"/>
                <w:sz w:val="28"/>
                <w:szCs w:val="28"/>
              </w:rPr>
              <w:t>1.3 删除本地标签</w:t>
            </w:r>
          </w:p>
          <w:p w14:paraId="6455BA1C" w14:textId="130ADC36" w:rsidR="007F2D6F" w:rsidRPr="007F2D6F" w:rsidRDefault="007F2D6F" w:rsidP="007F2D6F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F2D6F">
              <w:rPr>
                <w:rFonts w:ascii="宋体" w:eastAsia="宋体" w:hAnsi="宋体"/>
                <w:sz w:val="28"/>
                <w:szCs w:val="28"/>
              </w:rPr>
              <w:t>执行 git tag -d [标签名] 删除本地标签，标签文件也会被删除：</w:t>
            </w:r>
          </w:p>
          <w:p w14:paraId="3BBADCE7" w14:textId="5AA363BC" w:rsidR="0030240E" w:rsidRPr="007F2D6F" w:rsidRDefault="007F2D6F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F2D6F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49360DEB" wp14:editId="39C0DC6B">
                  <wp:extent cx="5077534" cy="809738"/>
                  <wp:effectExtent l="0" t="0" r="8890" b="9525"/>
                  <wp:docPr id="1722469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4696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B5663" w14:textId="77777777" w:rsidR="007F2D6F" w:rsidRPr="007F2D6F" w:rsidRDefault="007F2D6F" w:rsidP="007F2D6F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F2D6F">
              <w:rPr>
                <w:rFonts w:ascii="宋体" w:eastAsia="宋体" w:hAnsi="宋体"/>
                <w:sz w:val="28"/>
                <w:szCs w:val="28"/>
              </w:rPr>
              <w:t>1.4 将本地标签推送到远程仓库</w:t>
            </w:r>
          </w:p>
          <w:p w14:paraId="24DDBE9A" w14:textId="77777777" w:rsidR="007F2D6F" w:rsidRPr="007F2D6F" w:rsidRDefault="007F2D6F" w:rsidP="007F2D6F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F2D6F">
              <w:rPr>
                <w:rFonts w:ascii="宋体" w:eastAsia="宋体" w:hAnsi="宋体"/>
                <w:sz w:val="28"/>
                <w:szCs w:val="28"/>
              </w:rPr>
              <w:t>首先对两个提交版本创建对应的标签：</w:t>
            </w:r>
          </w:p>
          <w:p w14:paraId="02607BBE" w14:textId="328CC892" w:rsidR="0030240E" w:rsidRPr="007F2D6F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5DF75218" wp14:editId="74154060">
                  <wp:extent cx="5274310" cy="2586355"/>
                  <wp:effectExtent l="0" t="0" r="2540" b="4445"/>
                  <wp:docPr id="14602565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2565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8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76B6F" w14:textId="77777777" w:rsidR="00C456F7" w:rsidRPr="00C456F7" w:rsidRDefault="00C456F7" w:rsidP="00C456F7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lastRenderedPageBreak/>
              <w:t>执行 git push origin [标签名] 推送标签到远程仓库，注意前面的命令都只涉及本地操作不需要联网，此命令需要联网：</w:t>
            </w:r>
          </w:p>
          <w:p w14:paraId="7382CB4B" w14:textId="4EE15EAB" w:rsidR="0030240E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36F99F5D" wp14:editId="21637313">
                  <wp:extent cx="5274310" cy="1440180"/>
                  <wp:effectExtent l="0" t="0" r="2540" b="7620"/>
                  <wp:docPr id="10135387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387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4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C9811" w14:textId="32E189E0" w:rsidR="00C456F7" w:rsidRPr="00C456F7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t>点 Tags 按钮查看标签：</w:t>
            </w:r>
          </w:p>
          <w:p w14:paraId="59F36C8A" w14:textId="2A7585E2" w:rsidR="00C456F7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799DF0E3" wp14:editId="3B2F20BD">
                  <wp:extent cx="4753638" cy="4105848"/>
                  <wp:effectExtent l="0" t="0" r="8890" b="9525"/>
                  <wp:docPr id="1572145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1452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410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9F330" w14:textId="77777777" w:rsidR="00C456F7" w:rsidRPr="00C456F7" w:rsidRDefault="00C456F7" w:rsidP="00C456F7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t>可以使用 git push origin --tags 命令将全部本地标签推送至远程仓库：</w:t>
            </w:r>
          </w:p>
          <w:p w14:paraId="5FA706B1" w14:textId="201E67D9" w:rsidR="00C456F7" w:rsidRPr="00C456F7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4982B0B8" wp14:editId="35C26839">
                  <wp:extent cx="5274310" cy="1419225"/>
                  <wp:effectExtent l="0" t="0" r="2540" b="9525"/>
                  <wp:docPr id="21422832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832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4C149" w14:textId="77777777" w:rsidR="00C456F7" w:rsidRPr="00C456F7" w:rsidRDefault="00C456F7" w:rsidP="00C456F7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t>查看远程仓库情况：</w:t>
            </w:r>
          </w:p>
          <w:p w14:paraId="3EE463A1" w14:textId="04719CD2" w:rsidR="0030240E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1599C4E3" wp14:editId="4722EC77">
                  <wp:extent cx="4744112" cy="4439270"/>
                  <wp:effectExtent l="0" t="0" r="0" b="0"/>
                  <wp:docPr id="8799982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9982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443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A5876" w14:textId="77777777" w:rsidR="00C456F7" w:rsidRPr="00C456F7" w:rsidRDefault="00C456F7" w:rsidP="00C456F7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t>1.5 删除远程仓库标签</w:t>
            </w:r>
          </w:p>
          <w:p w14:paraId="47D08BCC" w14:textId="77777777" w:rsidR="00C456F7" w:rsidRPr="00C456F7" w:rsidRDefault="00C456F7" w:rsidP="00C456F7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sz w:val="28"/>
                <w:szCs w:val="28"/>
              </w:rPr>
              <w:t>如果标签废弃不用或者写错了，可以使用 git push origin :refs/tags/[标签名] 删除远程仓库的标签，命令中的标签名其实也就是文件名：</w:t>
            </w:r>
          </w:p>
          <w:p w14:paraId="3A2C9F55" w14:textId="705CC291" w:rsidR="006D374E" w:rsidRPr="00C456F7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C456F7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31A117BB" wp14:editId="0C183FDF">
                  <wp:extent cx="4944165" cy="971686"/>
                  <wp:effectExtent l="0" t="0" r="0" b="0"/>
                  <wp:docPr id="12083263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263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8E6E6" w14:textId="77777777" w:rsidR="00BF4B1A" w:rsidRPr="00BF4B1A" w:rsidRDefault="00BF4B1A" w:rsidP="00BF4B1A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BF4B1A">
              <w:rPr>
                <w:rFonts w:ascii="宋体" w:eastAsia="宋体" w:hAnsi="宋体"/>
                <w:sz w:val="28"/>
                <w:szCs w:val="28"/>
              </w:rPr>
              <w:t>再次查看远程仓库：</w:t>
            </w:r>
          </w:p>
          <w:p w14:paraId="7DCAC908" w14:textId="4F998632" w:rsidR="00C456F7" w:rsidRDefault="007865FC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noProof/>
                <w:sz w:val="28"/>
                <w:szCs w:val="28"/>
              </w:rPr>
              <w:drawing>
                <wp:inline distT="0" distB="0" distL="0" distR="0" wp14:anchorId="4FBDFB96" wp14:editId="46699803">
                  <wp:extent cx="4553585" cy="3238952"/>
                  <wp:effectExtent l="0" t="0" r="0" b="0"/>
                  <wp:docPr id="106910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108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31B05F" w14:textId="77777777" w:rsidR="007865FC" w:rsidRPr="007865FC" w:rsidRDefault="007865FC" w:rsidP="007865FC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sz w:val="28"/>
                <w:szCs w:val="28"/>
              </w:rPr>
              <w:t>1.6 签出版本</w:t>
            </w:r>
          </w:p>
          <w:p w14:paraId="6747F6D7" w14:textId="77777777" w:rsidR="007865FC" w:rsidRPr="007865FC" w:rsidRDefault="007865FC" w:rsidP="007865FC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sz w:val="28"/>
                <w:szCs w:val="28"/>
              </w:rPr>
              <w:t>现在介绍一下关于 “签出版本” 的操作，我们会见到类似这种说明：“如果你从 GitHub 上克隆了这个程序的仓库，那么可以在仓库主目录下执行 git checkout xxx 签出程序的这个版本。” 其实签出版本就是指定某个提交版本创建一个新的分支。</w:t>
            </w:r>
          </w:p>
          <w:p w14:paraId="4ED57723" w14:textId="77777777" w:rsidR="007865FC" w:rsidRPr="007865FC" w:rsidRDefault="007865FC" w:rsidP="007865FC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sz w:val="28"/>
                <w:szCs w:val="28"/>
              </w:rPr>
              <w:t>假定当前的 work 仓库就是一个程序，我们要签出 001 版本，执行以下步骤即可。</w:t>
            </w:r>
          </w:p>
          <w:p w14:paraId="6E485C2B" w14:textId="77777777" w:rsidR="007865FC" w:rsidRPr="007865FC" w:rsidRDefault="007865FC" w:rsidP="007865FC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sz w:val="28"/>
                <w:szCs w:val="28"/>
              </w:rPr>
              <w:t>首先执行 git checkout [标签名] 切换到之前的某个提交版本，然后执行 git checkout -b [新的分支名] 将此提交版本固定到一个新分支上并切换到此分支：</w:t>
            </w:r>
          </w:p>
          <w:p w14:paraId="7BB623EF" w14:textId="038C17C3" w:rsidR="00C456F7" w:rsidRPr="007865FC" w:rsidRDefault="007865FC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noProof/>
                <w:sz w:val="28"/>
                <w:szCs w:val="28"/>
              </w:rPr>
              <w:lastRenderedPageBreak/>
              <w:drawing>
                <wp:inline distT="0" distB="0" distL="0" distR="0" wp14:anchorId="30784F8F" wp14:editId="1290F1E0">
                  <wp:extent cx="5274310" cy="5261610"/>
                  <wp:effectExtent l="0" t="0" r="2540" b="0"/>
                  <wp:docPr id="668238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23876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26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E3177" w14:textId="389A2760" w:rsidR="00C456F7" w:rsidRDefault="007865FC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7865FC">
              <w:rPr>
                <w:rFonts w:ascii="宋体" w:eastAsia="宋体" w:hAnsi="宋体"/>
                <w:sz w:val="28"/>
                <w:szCs w:val="28"/>
              </w:rPr>
              <w:t>这样就利用标签完成了提交版本签出的工作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6B0351EE" w14:textId="77777777" w:rsidR="00C456F7" w:rsidRPr="006D374E" w:rsidRDefault="00C456F7" w:rsidP="00E5626D">
            <w:pPr>
              <w:widowControl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96B4" w14:textId="77777777" w:rsidR="00AB538F" w:rsidRDefault="00AB538F" w:rsidP="006D374E">
      <w:pPr>
        <w:rPr>
          <w:rFonts w:hint="eastAsia"/>
        </w:rPr>
      </w:pPr>
      <w:r>
        <w:separator/>
      </w:r>
    </w:p>
  </w:endnote>
  <w:endnote w:type="continuationSeparator" w:id="0">
    <w:p w14:paraId="547296CF" w14:textId="77777777" w:rsidR="00AB538F" w:rsidRDefault="00AB538F" w:rsidP="006D37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0D2F" w14:textId="77777777" w:rsidR="00557BAE" w:rsidRDefault="00557BAE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76503" w14:textId="77777777" w:rsidR="00557BAE" w:rsidRDefault="00557BAE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23D0" w14:textId="77777777" w:rsidR="00557BAE" w:rsidRDefault="00557BA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F8BA" w14:textId="77777777" w:rsidR="00AB538F" w:rsidRDefault="00AB538F" w:rsidP="006D374E">
      <w:pPr>
        <w:rPr>
          <w:rFonts w:hint="eastAsia"/>
        </w:rPr>
      </w:pPr>
      <w:r>
        <w:separator/>
      </w:r>
    </w:p>
  </w:footnote>
  <w:footnote w:type="continuationSeparator" w:id="0">
    <w:p w14:paraId="22EA801B" w14:textId="77777777" w:rsidR="00AB538F" w:rsidRDefault="00AB538F" w:rsidP="006D374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D47C" w14:textId="77777777" w:rsidR="00557BAE" w:rsidRDefault="00557BA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5907" w14:textId="77777777" w:rsidR="00557BAE" w:rsidRDefault="00557BAE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CDCC" w14:textId="77777777" w:rsidR="00557BAE" w:rsidRDefault="00557BA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3103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2B7DA9"/>
    <w:rsid w:val="003022B6"/>
    <w:rsid w:val="0030240E"/>
    <w:rsid w:val="00421A2E"/>
    <w:rsid w:val="00462446"/>
    <w:rsid w:val="0047501E"/>
    <w:rsid w:val="00557BAE"/>
    <w:rsid w:val="00561608"/>
    <w:rsid w:val="00586B7D"/>
    <w:rsid w:val="0066095C"/>
    <w:rsid w:val="006915FA"/>
    <w:rsid w:val="006B0E4C"/>
    <w:rsid w:val="006C6A16"/>
    <w:rsid w:val="006D374E"/>
    <w:rsid w:val="007260BF"/>
    <w:rsid w:val="0074647B"/>
    <w:rsid w:val="007865FC"/>
    <w:rsid w:val="007B7287"/>
    <w:rsid w:val="007F2D6F"/>
    <w:rsid w:val="007F47ED"/>
    <w:rsid w:val="0081510B"/>
    <w:rsid w:val="00841261"/>
    <w:rsid w:val="009F75ED"/>
    <w:rsid w:val="00A14DB1"/>
    <w:rsid w:val="00A45720"/>
    <w:rsid w:val="00AB538F"/>
    <w:rsid w:val="00BF4B1A"/>
    <w:rsid w:val="00C11F1E"/>
    <w:rsid w:val="00C347D3"/>
    <w:rsid w:val="00C456F7"/>
    <w:rsid w:val="00CD54C3"/>
    <w:rsid w:val="00DA2AB4"/>
    <w:rsid w:val="00E01945"/>
    <w:rsid w:val="00E5626D"/>
    <w:rsid w:val="00E77B3F"/>
    <w:rsid w:val="00EE5668"/>
    <w:rsid w:val="00F22E67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6D37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10">
    <w:name w:val="标题 1 字符"/>
    <w:basedOn w:val="a0"/>
    <w:link w:val="1"/>
    <w:uiPriority w:val="9"/>
    <w:rsid w:val="006D374E"/>
    <w:rPr>
      <w:rFonts w:ascii="华文宋体" w:eastAsia="华文宋体" w:hAnsi="华文宋体" w:cs="华文宋体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22B6"/>
    <w:rsid w:val="00306E2D"/>
    <w:rsid w:val="003E410E"/>
    <w:rsid w:val="0043085B"/>
    <w:rsid w:val="00542F85"/>
    <w:rsid w:val="007B3F07"/>
    <w:rsid w:val="009F5FF4"/>
    <w:rsid w:val="00A45720"/>
    <w:rsid w:val="00CD54C3"/>
    <w:rsid w:val="00E45BAE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8</Pages>
  <Words>834</Words>
  <Characters>1050</Characters>
  <Application>Microsoft Office Word</Application>
  <DocSecurity>0</DocSecurity>
  <Lines>78</Lines>
  <Paragraphs>33</Paragraphs>
  <ScaleCrop>false</ScaleCrop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2026-05-27T15:53:00Z</dcterms:created>
  <dcterms:modified xsi:type="dcterms:W3CDTF">2026-05-28T09:56:00Z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