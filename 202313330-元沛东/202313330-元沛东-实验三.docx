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7AF1E665" w14:textId="77777777" w:rsidR="00462446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48F83810" wp14:editId="758BA822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D209AF1" w14:textId="77777777" w:rsidR="00462446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56E4D8E8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24620F74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60F7A071" w14:textId="77777777" w:rsidR="00462446" w:rsidRDefault="00462446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16D2FDF3" w14:textId="0F58D39E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F351A2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</w:t>
          </w:r>
          <w:r w:rsidR="00F351A2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分支操作</w:t>
          </w:r>
        </w:p>
        <w:p w14:paraId="37650029" w14:textId="4ABF7E2D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F351A2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10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F351A2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F351A2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F351A2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38C3F72B" w14:textId="614ECBE3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2302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班</w:t>
          </w:r>
        </w:p>
        <w:p w14:paraId="50EDF108" w14:textId="2ABD1F47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元沛东</w:t>
          </w:r>
        </w:p>
        <w:p w14:paraId="53449386" w14:textId="71811A26" w:rsidR="00462446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E5626D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202313330</w:t>
          </w:r>
        </w:p>
        <w:p w14:paraId="08DC70CC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BDFF1EB" w14:textId="77777777" w:rsidR="00462446" w:rsidRDefault="00462446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29507381" w14:textId="77777777" w:rsidR="00462446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0E6BD902" w14:textId="77777777" w:rsidR="00462446" w:rsidRDefault="00462446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A70DD98" w14:textId="77777777" w:rsidR="00462446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BE16E4" wp14:editId="5C80EA17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0CBC2" w14:textId="44AB44B3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F351A2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0135A7F3" w14:textId="77777777" w:rsidR="00462446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5626D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指导老师：李教授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BE16E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2C20CBC2" w14:textId="44AB44B3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F351A2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5626D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0135A7F3" w14:textId="77777777" w:rsidR="00462446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5626D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指导老师：李教授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36F1EF14" w14:textId="77777777" w:rsidR="00462446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462446" w14:paraId="6318837A" w14:textId="77777777" w:rsidTr="00E5626D">
        <w:trPr>
          <w:trHeight w:val="2117"/>
        </w:trPr>
        <w:tc>
          <w:tcPr>
            <w:tcW w:w="8522" w:type="dxa"/>
          </w:tcPr>
          <w:p w14:paraId="7A6DAA74" w14:textId="77777777" w:rsidR="00462446" w:rsidRPr="00BA7BF1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 w:rsidRPr="00BA7BF1"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5C311C53" w14:textId="74BD4AD6" w:rsidR="00462446" w:rsidRPr="00BA7BF1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BA7BF1">
              <w:rPr>
                <w:rFonts w:ascii="宋体" w:eastAsia="宋体" w:hAnsi="宋体" w:hint="eastAsia"/>
                <w:sz w:val="28"/>
                <w:szCs w:val="28"/>
              </w:rPr>
              <w:t xml:space="preserve"> 1. </w:t>
            </w:r>
            <w:r w:rsidR="00F351A2" w:rsidRPr="00BA7BF1">
              <w:rPr>
                <w:rFonts w:ascii="宋体" w:eastAsia="宋体" w:hAnsi="宋体"/>
                <w:sz w:val="28"/>
                <w:szCs w:val="28"/>
              </w:rPr>
              <w:t>本实验旨在掌握 Git 分支核心操作，包括设置命令别名简化操作、用 git fetch 刷新远程分支信息、创建 / 切换本地分支，学会本地分支推送远程、关联跟踪远程分支，掌握远程与本地分支的删除、更名方法，理解分支在开发协作中的作用。</w:t>
            </w:r>
          </w:p>
        </w:tc>
      </w:tr>
      <w:tr w:rsidR="00462446" w14:paraId="169D437D" w14:textId="77777777" w:rsidTr="00E5626D">
        <w:trPr>
          <w:trHeight w:val="2624"/>
        </w:trPr>
        <w:tc>
          <w:tcPr>
            <w:tcW w:w="8522" w:type="dxa"/>
          </w:tcPr>
          <w:p w14:paraId="3E78CBAB" w14:textId="355ACEA0" w:rsidR="00462446" w:rsidRPr="00BA7BF1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 w:rsidRPr="00BA7BF1"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</w:t>
            </w:r>
            <w:r w:rsidR="00F351A2" w:rsidRPr="00BA7BF1"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备</w:t>
            </w:r>
          </w:p>
          <w:p w14:paraId="3B2A2BA0" w14:textId="521C8897" w:rsidR="00462446" w:rsidRPr="00BA7BF1" w:rsidRDefault="00000000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 w:rsidRPr="00BA7BF1">
              <w:rPr>
                <w:rFonts w:ascii="宋体" w:eastAsia="宋体" w:hAnsi="宋体" w:cs="宋体"/>
                <w:color w:val="BE6042"/>
                <w:kern w:val="0"/>
                <w:sz w:val="28"/>
                <w:szCs w:val="28"/>
                <w:lang w:bidi="ar"/>
              </w:rPr>
              <w:t>1．</w:t>
            </w:r>
            <w:r w:rsidR="00F351A2" w:rsidRPr="00BA7BF1">
              <w:rPr>
                <w:rFonts w:ascii="宋体" w:eastAsia="宋体" w:hAnsi="宋体" w:cs="宋体" w:hint="eastAsia"/>
                <w:color w:val="BE6042"/>
                <w:kern w:val="0"/>
                <w:sz w:val="28"/>
                <w:szCs w:val="28"/>
                <w:lang w:bidi="ar"/>
              </w:rPr>
              <w:t>Git</w:t>
            </w:r>
          </w:p>
          <w:p w14:paraId="5BD85E0F" w14:textId="77777777" w:rsidR="00462446" w:rsidRPr="00BA7BF1" w:rsidRDefault="0046244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462446" w14:paraId="796AF678" w14:textId="77777777" w:rsidTr="00E5626D">
        <w:trPr>
          <w:trHeight w:val="6220"/>
        </w:trPr>
        <w:tc>
          <w:tcPr>
            <w:tcW w:w="8522" w:type="dxa"/>
          </w:tcPr>
          <w:p w14:paraId="22B45697" w14:textId="35305B0F" w:rsidR="00462446" w:rsidRPr="00BA7BF1" w:rsidRDefault="00F351A2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 w:rsidRPr="00BA7BF1"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</w:t>
            </w:r>
            <w:r w:rsidR="00000000" w:rsidRPr="00BA7BF1">
              <w:rPr>
                <w:rFonts w:ascii="宋体" w:eastAsia="宋体" w:hAnsi="宋体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、实验内容及步骤</w:t>
            </w:r>
          </w:p>
          <w:p w14:paraId="17458A7B" w14:textId="77777777" w:rsidR="00462446" w:rsidRPr="00BA7BF1" w:rsidRDefault="00F351A2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 w:hint="eastAsia"/>
                <w:sz w:val="28"/>
                <w:szCs w:val="28"/>
              </w:rPr>
              <w:t>一.为Git命令设置别名</w:t>
            </w:r>
          </w:p>
          <w:p w14:paraId="61DE4C40" w14:textId="77777777" w:rsidR="00F351A2" w:rsidRPr="00BA7BF1" w:rsidRDefault="00F351A2" w:rsidP="00F351A2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有些命令的重复度极高，比如 </w:t>
            </w:r>
            <w:r w:rsidRPr="00BA7BF1">
              <w:rPr>
                <w:rStyle w:val="HTML"/>
                <w:rFonts w:ascii="宋体" w:eastAsia="宋体" w:hAnsi="宋体"/>
                <w:color w:val="000000" w:themeColor="text1"/>
                <w:sz w:val="28"/>
                <w:szCs w:val="28"/>
              </w:rPr>
              <w:t>git status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和 </w:t>
            </w:r>
            <w:r w:rsidRPr="00BA7BF1">
              <w:rPr>
                <w:rStyle w:val="HTML"/>
                <w:rFonts w:ascii="宋体" w:eastAsia="宋体" w:hAnsi="宋体"/>
                <w:color w:val="000000" w:themeColor="text1"/>
                <w:sz w:val="28"/>
                <w:szCs w:val="28"/>
              </w:rPr>
              <w:t>git branch -</w:t>
            </w:r>
            <w:proofErr w:type="spellStart"/>
            <w:r w:rsidRPr="00BA7BF1">
              <w:rPr>
                <w:rStyle w:val="HTML"/>
                <w:rFonts w:ascii="宋体" w:eastAsia="宋体" w:hAnsi="宋体"/>
                <w:color w:val="000000" w:themeColor="text1"/>
                <w:sz w:val="28"/>
                <w:szCs w:val="28"/>
              </w:rPr>
              <w:t>avv</w:t>
            </w:r>
            <w:proofErr w:type="spellEnd"/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等，Git 可以对这些命令设置别名，以便简化对它们的使用，设置别名的命令是 </w:t>
            </w:r>
            <w:r w:rsidRPr="00BA7BF1">
              <w:rPr>
                <w:rStyle w:val="HTML"/>
                <w:rFonts w:ascii="宋体" w:eastAsia="宋体" w:hAnsi="宋体"/>
                <w:color w:val="000000" w:themeColor="text1"/>
                <w:sz w:val="28"/>
                <w:szCs w:val="28"/>
                <w:shd w:val="clear" w:color="FFFFFF" w:fill="D9D9D9"/>
              </w:rPr>
              <w:t>git config --global alias.[别名] [原命令]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，如果原命令中有选项，需要加引号。别名是自定义的，可以随意命名，设置后，原命令和别名具有同等作用。操作如下：</w:t>
            </w:r>
          </w:p>
          <w:p w14:paraId="193991F1" w14:textId="77777777" w:rsidR="00F351A2" w:rsidRPr="00BA7BF1" w:rsidRDefault="00F351A2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lastRenderedPageBreak/>
              <w:drawing>
                <wp:inline distT="0" distB="0" distL="0" distR="0" wp14:anchorId="7B8D0930" wp14:editId="6CA67391">
                  <wp:extent cx="4591691" cy="3743847"/>
                  <wp:effectExtent l="0" t="0" r="0" b="9525"/>
                  <wp:docPr id="20607261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7261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691" cy="374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B69FD" w14:textId="77777777" w:rsidR="00F351A2" w:rsidRPr="00BA7BF1" w:rsidRDefault="00F351A2" w:rsidP="00E5626D">
            <w:pPr>
              <w:widowControl/>
              <w:jc w:val="left"/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 w:hint="eastAsia"/>
                <w:sz w:val="28"/>
                <w:szCs w:val="28"/>
              </w:rPr>
              <w:t>二.git fetch刷新本地分支信息</w:t>
            </w:r>
          </w:p>
          <w:p w14:paraId="25706B16" w14:textId="77777777" w:rsidR="00F351A2" w:rsidRPr="00BA7BF1" w:rsidRDefault="00F351A2" w:rsidP="00F351A2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在实验环境中执行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git fetch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命令，然后执行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  <w:shd w:val="clear" w:color="FFFFFF" w:fill="D9D9D9"/>
              </w:rPr>
              <w:t>git branch -</w:t>
            </w:r>
            <w:proofErr w:type="spellStart"/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  <w:shd w:val="clear" w:color="FFFFFF" w:fill="D9D9D9"/>
              </w:rPr>
              <w:t>avv</w:t>
            </w:r>
            <w:proofErr w:type="spellEnd"/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查看分支信息：</w:t>
            </w:r>
          </w:p>
          <w:p w14:paraId="273762F9" w14:textId="76DE09DC" w:rsidR="00F351A2" w:rsidRPr="00BA7BF1" w:rsidRDefault="000966BE" w:rsidP="00F351A2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 w:hint="eastAsia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drawing>
                <wp:inline distT="0" distB="0" distL="0" distR="0" wp14:anchorId="3F2D44C4" wp14:editId="46B3F92E">
                  <wp:extent cx="5274310" cy="1530350"/>
                  <wp:effectExtent l="0" t="0" r="2540" b="0"/>
                  <wp:docPr id="13435609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5609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BA182" w14:textId="77777777" w:rsidR="000966BE" w:rsidRPr="00BA7BF1" w:rsidRDefault="000966BE" w:rsidP="000966BE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可以看到，本地分支 master 的版本号无变化，而远程分支已经更新。所以，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fetch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命令的作用是刷新保存在本地仓库的远程分支信息，此命令需要联网。此时若想使本地 master 分支的提交版本为最新，可以执行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git pull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命令来拉取远程分支到本地，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pull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是拉取远程仓库的数据到本地，需要联网，而由于前面执行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lastRenderedPageBreak/>
              <w:t>过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git fetch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命令，所以也可以执行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git rebase origin/master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命令来实现 “使本地 master 分支基于远程仓库的 master 分支”，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rebase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命令在后面还会经常用到，这里只需按部就班操作即可：</w:t>
            </w:r>
          </w:p>
          <w:p w14:paraId="3677843D" w14:textId="77777777" w:rsidR="00F351A2" w:rsidRPr="00BA7BF1" w:rsidRDefault="005B7F5C" w:rsidP="000966BE">
            <w:pPr>
              <w:widowControl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10A895F1" wp14:editId="0D06CCD6">
                  <wp:extent cx="4840805" cy="850900"/>
                  <wp:effectExtent l="0" t="0" r="0" b="6350"/>
                  <wp:docPr id="398729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7298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100" cy="85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19931" w14:textId="77777777" w:rsidR="005B7F5C" w:rsidRPr="00BA7BF1" w:rsidRDefault="005B7F5C" w:rsidP="005B7F5C">
            <w:pPr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 w:hint="eastAsia"/>
                <w:sz w:val="28"/>
                <w:szCs w:val="28"/>
              </w:rPr>
              <w:t>三.创建新的本地分支</w:t>
            </w:r>
          </w:p>
          <w:p w14:paraId="0790DEAB" w14:textId="77777777" w:rsidR="005B7F5C" w:rsidRPr="00BA7BF1" w:rsidRDefault="005B7F5C" w:rsidP="005B7F5C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分支在项目开发中作用重大，多人协作时尤其不可或缺。例如一个项目上线了 1.0 版本，研发部门需要开发 1.1、1.2 两个测试版，增加不同的新功能，测试版的代码显然不能在正式版所在的分支上，此时需要新的分支来存放不同版次的代码。再例如实验楼的课程团队在维护课程仓库时，每个人都有各自的分支，在自己的分支上进行修改，然后向 master 分支提 PR（pull request），最后从 master 分支推送到线上。</w:t>
            </w:r>
          </w:p>
          <w:p w14:paraId="141DB557" w14:textId="52C2942F" w:rsidR="005B7F5C" w:rsidRPr="00BA7BF1" w:rsidRDefault="005B7F5C" w:rsidP="005B7F5C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 w:hint="eastAsia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首先，克隆远程仓库到本地，进入仓库主目录，执行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 xml:space="preserve">git </w:t>
            </w:r>
            <w:proofErr w:type="spellStart"/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br</w:t>
            </w:r>
            <w:proofErr w:type="spellEnd"/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查看分支信息：</w:t>
            </w:r>
          </w:p>
          <w:p w14:paraId="77274E4A" w14:textId="77777777" w:rsidR="005B7F5C" w:rsidRPr="00BA7BF1" w:rsidRDefault="005B7F5C" w:rsidP="005B7F5C">
            <w:pPr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78EB5180" wp14:editId="76A2903C">
                  <wp:extent cx="4840805" cy="850900"/>
                  <wp:effectExtent l="0" t="0" r="0" b="6350"/>
                  <wp:docPr id="1669106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7298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100" cy="85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8E1F0" w14:textId="77777777" w:rsidR="005B7F5C" w:rsidRPr="00BA7BF1" w:rsidRDefault="005B7F5C" w:rsidP="005B7F5C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  <w:shd w:val="clear" w:color="FFFFFF" w:fill="D9D9D9"/>
              </w:rPr>
              <w:t>git branch [分支名]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可以创建新的分支：</w:t>
            </w:r>
          </w:p>
          <w:p w14:paraId="4BB52AD7" w14:textId="63236314" w:rsidR="005B7F5C" w:rsidRPr="00BA7BF1" w:rsidRDefault="005B7F5C" w:rsidP="005B7F5C">
            <w:pPr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lastRenderedPageBreak/>
              <w:drawing>
                <wp:inline distT="0" distB="0" distL="0" distR="0" wp14:anchorId="5F9CE05D" wp14:editId="2058316B">
                  <wp:extent cx="5274310" cy="1483360"/>
                  <wp:effectExtent l="0" t="0" r="2540" b="2540"/>
                  <wp:docPr id="11520073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0073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BA0E2" w14:textId="77777777" w:rsidR="005B7F5C" w:rsidRPr="00BA7BF1" w:rsidRDefault="005B7F5C" w:rsidP="005B7F5C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此命令创建新分支后并未切换到新分支，还是在 master 分支上，执行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  <w:shd w:val="clear" w:color="FFFFFF" w:fill="D9D9D9"/>
              </w:rPr>
              <w:t>git checkout [分支名]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切换分支，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checkout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也是常用命令，</w:t>
            </w:r>
            <w:r w:rsidRPr="00BA7BF1">
              <w:rPr>
                <w:rFonts w:ascii="宋体" w:eastAsia="宋体" w:hAnsi="宋体" w:cs="Arial" w:hint="eastAsia"/>
                <w:color w:val="24292E"/>
                <w:sz w:val="28"/>
                <w:szCs w:val="28"/>
              </w:rPr>
              <w:t>可以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先给它设置别名，然后切换分支：</w:t>
            </w:r>
          </w:p>
          <w:p w14:paraId="33FCC993" w14:textId="10F4753C" w:rsidR="005B7F5C" w:rsidRPr="00BA7BF1" w:rsidRDefault="005B7F5C" w:rsidP="005B7F5C">
            <w:pPr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0D423CB1" wp14:editId="411F0720">
                  <wp:extent cx="4553585" cy="2629267"/>
                  <wp:effectExtent l="0" t="0" r="0" b="0"/>
                  <wp:docPr id="6341038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1038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2629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E7423" w14:textId="77777777" w:rsidR="005B7F5C" w:rsidRPr="00BA7BF1" w:rsidRDefault="005B7F5C" w:rsidP="005B7F5C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创建新分支还要手动切换太麻烦，介绍另一个常用的命令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  <w:shd w:val="clear" w:color="FFFFFF" w:fill="D9D9D9"/>
              </w:rPr>
              <w:t>git checkout -b [分支名]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创建分支并切换到新分支：</w:t>
            </w:r>
          </w:p>
          <w:p w14:paraId="0E290B86" w14:textId="50F5FFF1" w:rsidR="005B7F5C" w:rsidRPr="00BA7BF1" w:rsidRDefault="005B7F5C" w:rsidP="005B7F5C">
            <w:pPr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086894EC" wp14:editId="2F25E971">
                  <wp:extent cx="5274310" cy="1790065"/>
                  <wp:effectExtent l="0" t="0" r="2540" b="635"/>
                  <wp:docPr id="17926175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6175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9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33F6A" w14:textId="77777777" w:rsidR="005B7F5C" w:rsidRPr="00BA7BF1" w:rsidRDefault="005B7F5C" w:rsidP="005B7F5C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lastRenderedPageBreak/>
              <w:t>如上图所示的分支信息，前两行是新建的本地分支信息，它们的版本号与主分支 master 一致，这是因为在哪个分支上创建新分支，新分支的提交记录就与哪个分支一致。新建分支并无跟踪任何远程分支，所以没有 master 分支中的中括号和括号内的蓝色远程分支名。</w:t>
            </w:r>
          </w:p>
          <w:p w14:paraId="488490BC" w14:textId="77777777" w:rsidR="005B7F5C" w:rsidRPr="00BA7BF1" w:rsidRDefault="005B7F5C" w:rsidP="005B7F5C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假设我们要在当前分支 dev1 上开发一个新的功能，需要增加一个文件 new_func1，然后生成一个新的提交：</w:t>
            </w:r>
          </w:p>
          <w:p w14:paraId="74183A4C" w14:textId="77777777" w:rsidR="005B7F5C" w:rsidRPr="00BA7BF1" w:rsidRDefault="005B7F5C" w:rsidP="005B7F5C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43213CAD" w14:textId="77777777" w:rsidR="005B7F5C" w:rsidRPr="00BA7BF1" w:rsidRDefault="00DA3B82" w:rsidP="005B7F5C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3105A699" wp14:editId="40D4FA86">
                  <wp:extent cx="5274310" cy="2627630"/>
                  <wp:effectExtent l="0" t="0" r="2540" b="1270"/>
                  <wp:docPr id="18361669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669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18EB7" w14:textId="77777777" w:rsidR="00DA3B82" w:rsidRPr="00BA7BF1" w:rsidRDefault="00DA3B82" w:rsidP="00DA3B82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  <w:shd w:val="clear" w:color="FFFFFF" w:fill="D9D9D9"/>
              </w:rPr>
              <w:t>git push [主机名] [本地分支名]:[远程分支名]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即可将本地分支推送到远程仓库的分支中，通常冒号前后的分支名是相同的，如果是相同的，可以省略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</w:rPr>
              <w:t>:[远程分支名]</w:t>
            </w: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，如果远程分支不存在，会自动创建：</w:t>
            </w:r>
          </w:p>
          <w:p w14:paraId="3129B576" w14:textId="77777777" w:rsidR="00DA3B82" w:rsidRPr="00BA7BF1" w:rsidRDefault="00DA3B82" w:rsidP="00DA3B82">
            <w:pPr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lastRenderedPageBreak/>
              <w:drawing>
                <wp:inline distT="0" distB="0" distL="0" distR="0" wp14:anchorId="08428BD8" wp14:editId="3C57D38F">
                  <wp:extent cx="5095951" cy="2032000"/>
                  <wp:effectExtent l="0" t="0" r="9525" b="6350"/>
                  <wp:docPr id="447080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0806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143" cy="2038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3D119" w14:textId="77777777" w:rsidR="00DA3B82" w:rsidRPr="00BA7BF1" w:rsidRDefault="00DA3B82" w:rsidP="00DA3B82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现在执行 </w:t>
            </w:r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  <w:shd w:val="clear" w:color="FFFFFF" w:fill="D9D9D9"/>
              </w:rPr>
              <w:t xml:space="preserve">git </w:t>
            </w:r>
            <w:proofErr w:type="spellStart"/>
            <w:r w:rsidRPr="00BA7BF1">
              <w:rPr>
                <w:rStyle w:val="HTML"/>
                <w:rFonts w:ascii="宋体" w:eastAsia="宋体" w:hAnsi="宋体"/>
                <w:color w:val="E83E8C"/>
                <w:sz w:val="28"/>
                <w:szCs w:val="28"/>
                <w:shd w:val="clear" w:color="FFFFFF" w:fill="D9D9D9"/>
              </w:rPr>
              <w:t>br</w:t>
            </w:r>
            <w:proofErr w:type="spellEnd"/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 查看一下分支情况：</w:t>
            </w:r>
          </w:p>
          <w:p w14:paraId="6CA4585D" w14:textId="08DB2EB1" w:rsidR="00DA3B82" w:rsidRPr="00BA7BF1" w:rsidRDefault="00DA3B82" w:rsidP="00DA3B82">
            <w:pPr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5B9AE07D" wp14:editId="5FA31158">
                  <wp:extent cx="5274310" cy="1342390"/>
                  <wp:effectExtent l="0" t="0" r="2540" b="0"/>
                  <wp:docPr id="1384310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3105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4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80673" w14:textId="77777777" w:rsidR="00DA3B82" w:rsidRPr="00BA7BF1" w:rsidRDefault="00DA3B82" w:rsidP="00DA3B82">
            <w:pPr>
              <w:pStyle w:val="a9"/>
              <w:shd w:val="clear" w:color="auto" w:fill="FFFFFF"/>
              <w:spacing w:before="0" w:beforeAutospacing="0" w:after="240" w:afterAutospacing="0" w:line="360" w:lineRule="auto"/>
              <w:rPr>
                <w:rFonts w:ascii="宋体" w:eastAsia="宋体" w:hAnsi="宋体" w:cs="Arial"/>
                <w:color w:val="24292E"/>
                <w:sz w:val="28"/>
                <w:szCs w:val="28"/>
              </w:rPr>
            </w:pPr>
            <w:r w:rsidRPr="00BA7BF1">
              <w:rPr>
                <w:rFonts w:ascii="宋体" w:eastAsia="宋体" w:hAnsi="宋体" w:cs="Arial"/>
                <w:color w:val="24292E"/>
                <w:sz w:val="28"/>
                <w:szCs w:val="28"/>
              </w:rPr>
              <w:t>可以看到，远程分支 origin/dev1 的信息已经在本地存在，且与本地同名分支一致。再看下 GitHub 页面的情况：</w:t>
            </w:r>
          </w:p>
          <w:p w14:paraId="3B29613F" w14:textId="04A31638" w:rsidR="00DA3B82" w:rsidRPr="00BA7BF1" w:rsidRDefault="00DA3B82" w:rsidP="00DA3B82">
            <w:pPr>
              <w:rPr>
                <w:rFonts w:ascii="宋体" w:eastAsia="宋体" w:hAnsi="宋体"/>
                <w:sz w:val="28"/>
                <w:szCs w:val="28"/>
              </w:rPr>
            </w:pPr>
            <w:r w:rsidRPr="00BA7BF1">
              <w:rPr>
                <w:rFonts w:ascii="宋体" w:eastAsia="宋体" w:hAnsi="宋体"/>
                <w:sz w:val="28"/>
                <w:szCs w:val="28"/>
              </w:rPr>
              <w:drawing>
                <wp:inline distT="0" distB="0" distL="0" distR="0" wp14:anchorId="7F9811B2" wp14:editId="07EBD214">
                  <wp:extent cx="5274310" cy="471805"/>
                  <wp:effectExtent l="0" t="0" r="2540" b="4445"/>
                  <wp:docPr id="13509779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7790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BFE5A1" w14:textId="77777777" w:rsidR="00DA3B82" w:rsidRPr="00BA7BF1" w:rsidRDefault="00DA3B82" w:rsidP="00DA3B82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0AB6F15A" w14:textId="77777777" w:rsidR="00DA3B82" w:rsidRPr="00BA7BF1" w:rsidRDefault="00DA3B82" w:rsidP="00DA3B82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1F529224" w14:textId="77777777" w:rsidR="00DA3B82" w:rsidRPr="00BA7BF1" w:rsidRDefault="00DA3B82" w:rsidP="00DA3B82">
            <w:pPr>
              <w:rPr>
                <w:rFonts w:ascii="宋体" w:eastAsia="宋体" w:hAnsi="宋体"/>
                <w:sz w:val="28"/>
                <w:szCs w:val="28"/>
              </w:rPr>
            </w:pPr>
          </w:p>
          <w:p w14:paraId="6B0351EE" w14:textId="12DB75CA" w:rsidR="00DA3B82" w:rsidRPr="00BA7BF1" w:rsidRDefault="00DA3B82" w:rsidP="00DA3B82">
            <w:pPr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1E9804AE" w14:textId="77777777" w:rsidR="00462446" w:rsidRDefault="00462446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46244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2C6C3" w14:textId="77777777" w:rsidR="009E3DC7" w:rsidRDefault="009E3DC7" w:rsidP="00F351A2">
      <w:pPr>
        <w:rPr>
          <w:rFonts w:hint="eastAsia"/>
        </w:rPr>
      </w:pPr>
      <w:r>
        <w:separator/>
      </w:r>
    </w:p>
  </w:endnote>
  <w:endnote w:type="continuationSeparator" w:id="0">
    <w:p w14:paraId="109F994E" w14:textId="77777777" w:rsidR="009E3DC7" w:rsidRDefault="009E3DC7" w:rsidP="00F351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9D7B1" w14:textId="77777777" w:rsidR="00F351A2" w:rsidRDefault="00F351A2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692B4" w14:textId="77777777" w:rsidR="00F351A2" w:rsidRDefault="00F351A2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E400" w14:textId="77777777" w:rsidR="00F351A2" w:rsidRDefault="00F351A2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3A227" w14:textId="77777777" w:rsidR="009E3DC7" w:rsidRDefault="009E3DC7" w:rsidP="00F351A2">
      <w:pPr>
        <w:rPr>
          <w:rFonts w:hint="eastAsia"/>
        </w:rPr>
      </w:pPr>
      <w:r>
        <w:separator/>
      </w:r>
    </w:p>
  </w:footnote>
  <w:footnote w:type="continuationSeparator" w:id="0">
    <w:p w14:paraId="7E59DB5B" w14:textId="77777777" w:rsidR="009E3DC7" w:rsidRDefault="009E3DC7" w:rsidP="00F351A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EFC6" w14:textId="77777777" w:rsidR="00F351A2" w:rsidRDefault="00F351A2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7E591" w14:textId="77777777" w:rsidR="00F351A2" w:rsidRDefault="00F351A2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55AA8" w14:textId="77777777" w:rsidR="00F351A2" w:rsidRDefault="00F351A2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131033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966BE"/>
    <w:rsid w:val="00101B93"/>
    <w:rsid w:val="002B7DA9"/>
    <w:rsid w:val="00462446"/>
    <w:rsid w:val="0047501E"/>
    <w:rsid w:val="00561608"/>
    <w:rsid w:val="00586B7D"/>
    <w:rsid w:val="005B7F5C"/>
    <w:rsid w:val="0066095C"/>
    <w:rsid w:val="006915FA"/>
    <w:rsid w:val="006B0E4C"/>
    <w:rsid w:val="007260BF"/>
    <w:rsid w:val="0074647B"/>
    <w:rsid w:val="007B7287"/>
    <w:rsid w:val="007F47ED"/>
    <w:rsid w:val="00841261"/>
    <w:rsid w:val="009E3DC7"/>
    <w:rsid w:val="009F75ED"/>
    <w:rsid w:val="00BA7BF1"/>
    <w:rsid w:val="00C11F1E"/>
    <w:rsid w:val="00C347D3"/>
    <w:rsid w:val="00DA2AB4"/>
    <w:rsid w:val="00DA3B82"/>
    <w:rsid w:val="00E01945"/>
    <w:rsid w:val="00E5626D"/>
    <w:rsid w:val="00E77B3F"/>
    <w:rsid w:val="00EB223D"/>
    <w:rsid w:val="00EE5668"/>
    <w:rsid w:val="00F22E67"/>
    <w:rsid w:val="00F351A2"/>
    <w:rsid w:val="00F533DE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A61B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9F5FF4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0778F7"/>
    <w:rsid w:val="00306E2D"/>
    <w:rsid w:val="003E410E"/>
    <w:rsid w:val="007B3F07"/>
    <w:rsid w:val="009F5FF4"/>
    <w:rsid w:val="00EB223D"/>
    <w:rsid w:val="00F5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2026-05-08T00:00:00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</Template>
  <TotalTime>0</TotalTime>
  <Pages>7</Pages>
  <Words>758</Words>
  <Characters>911</Characters>
  <Application>Microsoft Office Word</Application>
  <DocSecurity>0</DocSecurity>
  <Lines>41</Lines>
  <Paragraphs>23</Paragraphs>
  <ScaleCrop>false</ScaleCrop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2026-05-27T15:52:00Z</dcterms:created>
  <dcterms:modified xsi:type="dcterms:W3CDTF">2026-05-27T15:52:00Z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