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华文宋体" w:eastAsia="华文宋体" w:hAnsi="华文宋体" w:cs="华文宋体"/>
          <w:b/>
          <w:bCs/>
          <w:color w:val="4472C4" w:themeColor="accent1"/>
          <w:kern w:val="2"/>
          <w:sz w:val="21"/>
          <w:szCs w:val="28"/>
        </w:rPr>
        <w:id w:val="312919854"/>
      </w:sdtPr>
      <w:sdtEndPr>
        <w:rPr>
          <w:rFonts w:ascii="微软雅黑" w:eastAsia="微软雅黑" w:hAnsi="微软雅黑" w:cstheme="majorBidi"/>
          <w:color w:val="000000"/>
          <w:sz w:val="24"/>
        </w:rPr>
      </w:sdtEndPr>
      <w:sdtContent>
        <w:p w14:paraId="7AF1E665" w14:textId="77777777" w:rsidR="00462446" w:rsidRDefault="00000000">
          <w:pPr>
            <w:pStyle w:val="af1"/>
            <w:spacing w:before="1540" w:after="240"/>
            <w:jc w:val="center"/>
            <w:rPr>
              <w:rFonts w:hint="eastAsia"/>
              <w:color w:val="4472C4" w:themeColor="accent1"/>
            </w:rPr>
          </w:pPr>
          <w:r>
            <w:rPr>
              <w:rFonts w:ascii="宋体" w:eastAsia="宋体" w:hAnsi="宋体" w:cs="宋体"/>
              <w:noProof/>
              <w:sz w:val="24"/>
              <w:szCs w:val="24"/>
            </w:rPr>
            <w:drawing>
              <wp:inline distT="0" distB="0" distL="114300" distR="114300" wp14:anchorId="48F83810" wp14:editId="758BA822">
                <wp:extent cx="2793365" cy="666750"/>
                <wp:effectExtent l="0" t="0" r="0" b="0"/>
                <wp:docPr id="2" name="图片 16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6" descr="IMG_256"/>
                        <pic:cNvPicPr>
                          <a:picLocks noChangeAspect="1"/>
                        </pic:cNvPicPr>
                      </pic:nvPicPr>
                      <pic:blipFill>
                        <a:blip r:embed="rId9"/>
                        <a:srcRect r="348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3365" cy="666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华文中宋" w:eastAsia="华文中宋" w:hAnsi="华文中宋" w:cstheme="majorBidi"/>
              <w:b/>
              <w:bCs/>
              <w:caps/>
              <w:color w:val="4472C4" w:themeColor="accent1"/>
              <w:sz w:val="72"/>
              <w:szCs w:val="72"/>
            </w:rPr>
            <w:alias w:val="标题"/>
            <w:id w:val="1735040861"/>
            <w:placeholder>
              <w:docPart w:val="03822B22F4B34D62A939018C76A072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2D209AF1" w14:textId="77777777" w:rsidR="00462446" w:rsidRDefault="00000000">
              <w:pPr>
                <w:pStyle w:val="af1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="华文中宋" w:eastAsia="华文中宋" w:hAnsi="华文中宋" w:cstheme="majorBidi" w:hint="eastAsia"/>
                  <w:b/>
                  <w:bCs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="华文中宋" w:eastAsia="华文中宋" w:hAnsi="华文中宋" w:cstheme="majorBidi" w:hint="eastAsia"/>
                  <w:b/>
                  <w:bCs/>
                  <w:caps/>
                  <w:color w:val="4472C4" w:themeColor="accent1"/>
                  <w:sz w:val="72"/>
                  <w:szCs w:val="72"/>
                </w:rPr>
                <w:t>工控软件基础          课程实验报告</w:t>
              </w:r>
            </w:p>
          </w:sdtContent>
        </w:sdt>
        <w:p w14:paraId="56E4D8E8" w14:textId="77777777" w:rsidR="00462446" w:rsidRDefault="00462446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</w:p>
        <w:p w14:paraId="24620F74" w14:textId="77777777" w:rsidR="00462446" w:rsidRDefault="00462446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</w:p>
        <w:p w14:paraId="60F7A071" w14:textId="77777777" w:rsidR="00462446" w:rsidRDefault="00462446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</w:p>
        <w:p w14:paraId="2C042A25" w14:textId="2C3D57D5" w:rsidR="000E06AA" w:rsidRDefault="00000000" w:rsidP="000E06AA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项目名称：</w:t>
          </w:r>
          <w:r w:rsidR="00E5626D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 xml:space="preserve"> </w:t>
          </w:r>
          <w:r w:rsidR="0019370F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多人合作</w:t>
          </w:r>
          <w:r w:rsidR="0019370F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Gi</w:t>
          </w:r>
          <w:r w:rsidR="000E06AA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t</w:t>
          </w:r>
        </w:p>
        <w:p w14:paraId="37650029" w14:textId="7C6D05F6" w:rsidR="00462446" w:rsidRDefault="00000000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  <w:r>
            <w:rPr>
              <w:rFonts w:asciiTheme="minorHAnsi" w:hAnsiTheme="minorHAnsi"/>
              <w:color w:val="4472C4" w:themeColor="accent1"/>
              <w:sz w:val="28"/>
              <w:szCs w:val="28"/>
            </w:rPr>
            <w:t>实验时间</w:t>
          </w: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：第</w:t>
          </w:r>
          <w:r w:rsidR="000E06AA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11</w:t>
          </w: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周，星期</w:t>
          </w:r>
          <w:r w:rsidR="000E06AA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5</w:t>
          </w: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第</w:t>
          </w:r>
          <w:r w:rsidR="000E06AA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5</w:t>
          </w: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~</w:t>
          </w:r>
          <w:r w:rsidR="000E06AA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8</w:t>
          </w: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节</w:t>
          </w:r>
        </w:p>
        <w:p w14:paraId="38C3F72B" w14:textId="614ECBE3" w:rsidR="00462446" w:rsidRDefault="00000000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专业班级：</w:t>
          </w:r>
          <w:r w:rsidR="00E5626D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 xml:space="preserve"> </w:t>
          </w:r>
          <w:r w:rsidR="00E5626D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测控</w:t>
          </w:r>
          <w:r w:rsidR="00E5626D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2302</w:t>
          </w:r>
          <w:r w:rsidR="00E5626D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班</w:t>
          </w:r>
        </w:p>
        <w:p w14:paraId="50EDF108" w14:textId="2ABD1F47" w:rsidR="00462446" w:rsidRDefault="00000000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实验人姓名：</w:t>
          </w:r>
          <w:r w:rsidR="00E5626D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 xml:space="preserve"> </w:t>
          </w:r>
          <w:r w:rsidR="00E5626D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元沛东</w:t>
          </w:r>
        </w:p>
        <w:p w14:paraId="53449386" w14:textId="71811A26" w:rsidR="00462446" w:rsidRDefault="00000000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实验人学号：</w:t>
          </w:r>
          <w:r w:rsidR="00E5626D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 xml:space="preserve"> 202313330</w:t>
          </w:r>
        </w:p>
        <w:p w14:paraId="08DC70CC" w14:textId="77777777" w:rsidR="00462446" w:rsidRDefault="00462446">
          <w:pPr>
            <w:pStyle w:val="af1"/>
            <w:jc w:val="center"/>
            <w:rPr>
              <w:rFonts w:hint="eastAsia"/>
              <w:color w:val="4472C4" w:themeColor="accent1"/>
              <w:sz w:val="28"/>
              <w:szCs w:val="28"/>
            </w:rPr>
          </w:pPr>
        </w:p>
        <w:p w14:paraId="0BDFF1EB" w14:textId="77777777" w:rsidR="00462446" w:rsidRDefault="00462446">
          <w:pPr>
            <w:pStyle w:val="af1"/>
            <w:jc w:val="center"/>
            <w:rPr>
              <w:rFonts w:hint="eastAsia"/>
              <w:color w:val="4472C4" w:themeColor="accent1"/>
              <w:sz w:val="28"/>
              <w:szCs w:val="28"/>
            </w:rPr>
          </w:pPr>
        </w:p>
        <w:p w14:paraId="29507381" w14:textId="77777777" w:rsidR="00462446" w:rsidRDefault="00000000">
          <w:pPr>
            <w:pStyle w:val="af1"/>
            <w:jc w:val="center"/>
            <w:rPr>
              <w:rFonts w:hint="eastAsia"/>
              <w:color w:val="4472C4" w:themeColor="accent1"/>
              <w:sz w:val="28"/>
              <w:szCs w:val="28"/>
            </w:rPr>
          </w:pPr>
          <w:r>
            <w:rPr>
              <w:rFonts w:hint="eastAsia"/>
              <w:color w:val="4472C4" w:themeColor="accent1"/>
              <w:sz w:val="28"/>
              <w:szCs w:val="28"/>
            </w:rPr>
            <w:t>光机电一体化河北省实验教学示范中心</w:t>
          </w:r>
        </w:p>
        <w:p w14:paraId="0E6BD902" w14:textId="77777777" w:rsidR="00462446" w:rsidRDefault="00462446">
          <w:pPr>
            <w:pStyle w:val="af1"/>
            <w:spacing w:before="480"/>
            <w:jc w:val="center"/>
            <w:rPr>
              <w:rFonts w:hint="eastAsia"/>
              <w:color w:val="4472C4" w:themeColor="accent1"/>
            </w:rPr>
          </w:pPr>
        </w:p>
        <w:p w14:paraId="5A70DD98" w14:textId="77777777" w:rsidR="00462446" w:rsidRDefault="00000000">
          <w:pPr>
            <w:spacing w:line="360" w:lineRule="exact"/>
            <w:jc w:val="left"/>
            <w:rPr>
              <w:rFonts w:ascii="仿宋" w:eastAsia="仿宋" w:hAnsi="仿宋" w:hint="eastAsia"/>
              <w:bCs/>
              <w:sz w:val="24"/>
              <w:szCs w:val="24"/>
              <w:u w:val="single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9BE16E4" wp14:editId="5C80EA17">
                    <wp:simplePos x="0" y="0"/>
                    <wp:positionH relativeFrom="margin">
                      <wp:posOffset>8890</wp:posOffset>
                    </wp:positionH>
                    <wp:positionV relativeFrom="page">
                      <wp:posOffset>8974455</wp:posOffset>
                    </wp:positionV>
                    <wp:extent cx="6553200" cy="557530"/>
                    <wp:effectExtent l="0" t="0" r="0" b="1270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C20CBC2" w14:textId="1F04451D" w:rsidR="00462446" w:rsidRDefault="00000000">
                                <w:pPr>
                                  <w:pStyle w:val="af1"/>
                                  <w:jc w:val="center"/>
                                  <w:rPr>
                                    <w:rFonts w:hint="eastAsia"/>
                                    <w:color w:val="4472C4" w:themeColor="accent1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</w:rPr>
                                    <w:alias w:val="日期"/>
                                    <w:id w:val="19712700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15T00:00:00Z"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r w:rsidR="000E06AA"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</w:rPr>
                                      <w:t>2026-5-15</w:t>
                                    </w:r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</w:rPr>
                                    <w:alias w:val="公司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E5626D">
                                      <w:rPr>
                                        <w:rFonts w:hint="eastAsia"/>
                                        <w:caps/>
                                        <w:color w:val="4472C4" w:themeColor="accent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0135A7F3" w14:textId="77777777" w:rsidR="00462446" w:rsidRDefault="00000000">
                                <w:pPr>
                                  <w:pStyle w:val="af1"/>
                                  <w:jc w:val="center"/>
                                  <w:rPr>
                                    <w:rFonts w:hint="eastAsia"/>
                                    <w:color w:val="4472C4" w:themeColor="accent1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</w:rPr>
                                    <w:alias w:val="地址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E5626D">
                                      <w:rPr>
                                        <w:color w:val="4472C4" w:themeColor="accent1"/>
                                        <w:sz w:val="24"/>
                                        <w:szCs w:val="24"/>
                                      </w:rPr>
                                      <w:t>指导老师：李教授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9BE16E4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42" o:spid="_x0000_s1026" type="#_x0000_t202" style="position:absolute;margin-left:.7pt;margin-top:706.65pt;width:516pt;height:43.9pt;z-index:251659264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" filled="f" stroked="f" strokeweight=".5pt">
                    <v:textbox style="mso-fit-shape-to-text:t" inset="0,0,0,0">
                      <w:txbxContent>
                        <w:p w14:paraId="2C20CBC2" w14:textId="1F04451D" w:rsidR="00462446" w:rsidRDefault="00000000">
                          <w:pPr>
                            <w:pStyle w:val="af1"/>
                            <w:jc w:val="center"/>
                            <w:rPr>
                              <w:rFonts w:hint="eastAsia"/>
                              <w:color w:val="4472C4" w:themeColor="accent1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</w:rPr>
                              <w:alias w:val="日期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15T00:00:00Z"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 w:rsidR="000E06AA"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</w:rPr>
                                <w:t>2026-5-15</w:t>
                              </w:r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</w:rPr>
                              <w:alias w:val="公司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E5626D">
                                <w:rPr>
                                  <w:rFonts w:hint="eastAsia"/>
                                  <w:caps/>
                                  <w:color w:val="4472C4" w:themeColor="accent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0135A7F3" w14:textId="77777777" w:rsidR="00462446" w:rsidRDefault="00000000">
                          <w:pPr>
                            <w:pStyle w:val="af1"/>
                            <w:jc w:val="center"/>
                            <w:rPr>
                              <w:rFonts w:hint="eastAsia"/>
                              <w:color w:val="4472C4" w:themeColor="accent1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</w:rPr>
                              <w:alias w:val="地址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E5626D">
                                <w:rPr>
                                  <w:color w:val="4472C4" w:themeColor="accent1"/>
                                  <w:sz w:val="24"/>
                                  <w:szCs w:val="24"/>
                                </w:rPr>
                                <w:t>指导老师：李教授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rFonts w:ascii="宋体" w:eastAsia="宋体" w:hAnsi="宋体"/>
              <w:sz w:val="28"/>
              <w:szCs w:val="28"/>
            </w:rPr>
            <w:br w:type="page"/>
          </w:r>
        </w:p>
        <w:p w14:paraId="36F1EF14" w14:textId="77777777" w:rsidR="00462446" w:rsidRDefault="00000000" w:rsidP="0019370F">
          <w:pPr>
            <w:pStyle w:val="566ba9ff-a5b0-4b6f-bbdf-c3ab41993fc2"/>
            <w:rPr>
              <w:rFonts w:hint="eastAsia"/>
            </w:rPr>
          </w:pPr>
        </w:p>
      </w:sdtContent>
    </w:sdt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462446" w14:paraId="6318837A" w14:textId="77777777" w:rsidTr="005F56EE">
        <w:trPr>
          <w:trHeight w:val="2117"/>
        </w:trPr>
        <w:tc>
          <w:tcPr>
            <w:tcW w:w="8522" w:type="dxa"/>
          </w:tcPr>
          <w:p w14:paraId="7A6DAA74" w14:textId="77777777" w:rsidR="00462446" w:rsidRDefault="00000000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t>一、实验目的</w:t>
            </w:r>
          </w:p>
          <w:p w14:paraId="5C311C53" w14:textId="3394F2C8" w:rsidR="00462446" w:rsidRDefault="00000000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 xml:space="preserve"> 1. </w:t>
            </w:r>
            <w:r w:rsidR="0019370F" w:rsidRPr="0019370F">
              <w:rPr>
                <w:rFonts w:ascii="宋体" w:eastAsia="宋体" w:hAnsi="宋体"/>
                <w:sz w:val="28"/>
                <w:szCs w:val="28"/>
              </w:rPr>
              <w:t>本次实验旨在掌握 GitHub 多人协作核心流程，学会创建远程仓库、添加项目合作者、发送并接受协作邀请、Fork 仓库及创建 Issue 任务，理解团队协作中权限分配、任务管理与代码同步逻辑，提升 Git 与 GitHub 的实操能力，为实际项目团队开发奠定基础。</w:t>
            </w:r>
          </w:p>
        </w:tc>
      </w:tr>
      <w:tr w:rsidR="00462446" w14:paraId="169D437D" w14:textId="77777777" w:rsidTr="005F56EE">
        <w:trPr>
          <w:trHeight w:val="2624"/>
        </w:trPr>
        <w:tc>
          <w:tcPr>
            <w:tcW w:w="8522" w:type="dxa"/>
          </w:tcPr>
          <w:p w14:paraId="3E78CBAB" w14:textId="77777777" w:rsidR="00462446" w:rsidRDefault="00000000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t>二、实验设备（或软件平台）</w:t>
            </w:r>
          </w:p>
          <w:p w14:paraId="49A800C8" w14:textId="77777777" w:rsidR="005F56EE" w:rsidRDefault="005F56EE" w:rsidP="005F56EE">
            <w:pPr>
              <w:widowControl/>
              <w:spacing w:line="345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1．</w:t>
            </w:r>
            <w:r>
              <w:rPr>
                <w:rFonts w:ascii="宋体" w:eastAsia="宋体" w:hAnsi="宋体" w:cs="宋体"/>
                <w:b/>
                <w:bCs/>
                <w:color w:val="000000" w:themeColor="text1"/>
                <w:sz w:val="24"/>
                <w:szCs w:val="24"/>
              </w:rPr>
              <w:t>硬件</w:t>
            </w:r>
            <w:r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：联网个人计算机。</w:t>
            </w:r>
            <w:r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cr/>
              <w:t>2．</w:t>
            </w:r>
            <w:r>
              <w:rPr>
                <w:rFonts w:ascii="宋体" w:eastAsia="宋体" w:hAnsi="宋体" w:cs="宋体"/>
                <w:b/>
                <w:bCs/>
                <w:sz w:val="24"/>
                <w:szCs w:val="24"/>
              </w:rPr>
              <w:t>软件</w:t>
            </w:r>
            <w:r>
              <w:rPr>
                <w:rFonts w:ascii="宋体" w:eastAsia="宋体" w:hAnsi="宋体" w:cs="宋体"/>
                <w:sz w:val="24"/>
                <w:szCs w:val="24"/>
              </w:rPr>
              <w:t>：Linux / Windows / macOS 系统环境，Git 2.x 以上客户端，现代浏览器（用于配置 GitHub 平台） 。</w:t>
            </w:r>
          </w:p>
          <w:p w14:paraId="4D32C3F5" w14:textId="77777777" w:rsidR="005F56EE" w:rsidRDefault="005F56EE" w:rsidP="005F56EE">
            <w:pPr>
              <w:widowControl/>
              <w:spacing w:line="345" w:lineRule="atLeas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3</w:t>
            </w:r>
            <w:r>
              <w:rPr>
                <w:rFonts w:ascii="宋体" w:eastAsia="宋体" w:hAnsi="宋体" w:cs="宋体" w:hint="eastAsia"/>
                <w:b/>
                <w:bCs/>
                <w:sz w:val="24"/>
                <w:szCs w:val="24"/>
              </w:rPr>
              <w:t xml:space="preserve">. </w:t>
            </w:r>
            <w:r>
              <w:rPr>
                <w:rFonts w:ascii="宋体" w:eastAsia="宋体" w:hAnsi="宋体" w:cs="宋体"/>
                <w:b/>
                <w:bCs/>
                <w:sz w:val="24"/>
                <w:szCs w:val="24"/>
              </w:rPr>
              <w:t>网络终端</w:t>
            </w:r>
            <w:r>
              <w:rPr>
                <w:rFonts w:ascii="宋体" w:eastAsia="宋体" w:hAnsi="宋体" w:cs="宋体"/>
                <w:sz w:val="24"/>
                <w:szCs w:val="24"/>
              </w:rPr>
              <w:t>：两个独立的 GitHub 账户</w:t>
            </w:r>
          </w:p>
          <w:p w14:paraId="5BD85E0F" w14:textId="77777777" w:rsidR="00462446" w:rsidRPr="005F56EE" w:rsidRDefault="00462446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  <w:tr w:rsidR="005F56EE" w14:paraId="465A620C" w14:textId="77777777" w:rsidTr="005F56EE">
        <w:trPr>
          <w:trHeight w:val="1968"/>
        </w:trPr>
        <w:tc>
          <w:tcPr>
            <w:tcW w:w="8522" w:type="dxa"/>
          </w:tcPr>
          <w:p w14:paraId="5DEA0227" w14:textId="77777777" w:rsidR="005F56EE" w:rsidRDefault="005F56EE" w:rsidP="00A10AAF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t>三、实验内容及步骤</w:t>
            </w:r>
          </w:p>
          <w:p w14:paraId="756176B8" w14:textId="77777777" w:rsidR="005F56EE" w:rsidRDefault="005F56EE" w:rsidP="00A10AAF">
            <w:pPr>
              <w:pStyle w:val="4"/>
              <w:numPr>
                <w:ilvl w:val="0"/>
                <w:numId w:val="2"/>
              </w:numPr>
            </w:pPr>
            <w:r>
              <w:lastRenderedPageBreak/>
              <w:t>组长创建多端共享仓库并配置忽略规则</w:t>
            </w:r>
            <w:r>
              <w:rPr>
                <w:rFonts w:hint="eastAsia"/>
              </w:rPr>
              <w:t>：</w:t>
            </w:r>
          </w:p>
          <w:p w14:paraId="371467E8" w14:textId="77777777" w:rsidR="005F56EE" w:rsidRDefault="005F56EE" w:rsidP="00A10AAF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114300" distR="114300" wp14:anchorId="31AC3294" wp14:editId="361D30DB">
                  <wp:extent cx="5266055" cy="3180715"/>
                  <wp:effectExtent l="0" t="0" r="6985" b="4445"/>
                  <wp:docPr id="1" name="图片 1" descr="屏幕截图 2026-05-27 1105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屏幕截图 2026-05-27 11053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055" cy="3180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E2FAE3" w14:textId="77777777" w:rsidR="005F56EE" w:rsidRDefault="005F56EE" w:rsidP="00A10AAF">
            <w:pPr>
              <w:pStyle w:val="4"/>
              <w:numPr>
                <w:ilvl w:val="0"/>
                <w:numId w:val="2"/>
              </w:numPr>
              <w:jc w:val="left"/>
            </w:pPr>
            <w:r>
              <w:t>组长添加合作者并发送协同邀请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noProof/>
              </w:rPr>
              <w:drawing>
                <wp:inline distT="0" distB="0" distL="114300" distR="114300" wp14:anchorId="18E81A47" wp14:editId="1B44CBAB">
                  <wp:extent cx="5271135" cy="1395095"/>
                  <wp:effectExtent l="0" t="0" r="1905" b="6985"/>
                  <wp:docPr id="4" name="图片 4" descr="屏幕截图 2026-05-28 1100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屏幕截图 2026-05-28 11002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1395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BF9482" w14:textId="77777777" w:rsidR="005F56EE" w:rsidRDefault="005F56EE" w:rsidP="00A10AAF">
            <w:pPr>
              <w:pStyle w:val="4"/>
              <w:numPr>
                <w:ilvl w:val="0"/>
                <w:numId w:val="2"/>
              </w:numPr>
              <w:jc w:val="left"/>
            </w:pPr>
            <w:r>
              <w:t>组员接受邀请并执行 Fork 操作</w:t>
            </w:r>
            <w:r>
              <w:rPr>
                <w:rFonts w:hint="eastAsia"/>
              </w:rPr>
              <w:t>：</w:t>
            </w:r>
            <w:r>
              <w:rPr>
                <w:rFonts w:ascii="宋体" w:eastAsia="宋体" w:hAnsi="宋体" w:cs="宋体"/>
                <w:noProof/>
                <w:sz w:val="24"/>
                <w:szCs w:val="24"/>
              </w:rPr>
              <w:lastRenderedPageBreak/>
              <w:drawing>
                <wp:inline distT="0" distB="0" distL="114300" distR="114300" wp14:anchorId="3946299A" wp14:editId="53B6C18D">
                  <wp:extent cx="4408805" cy="4231005"/>
                  <wp:effectExtent l="0" t="0" r="10795" b="5715"/>
                  <wp:docPr id="5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8805" cy="42310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noProof/>
                <w:sz w:val="24"/>
                <w:szCs w:val="24"/>
              </w:rPr>
              <w:lastRenderedPageBreak/>
              <w:drawing>
                <wp:inline distT="0" distB="0" distL="114300" distR="114300" wp14:anchorId="252C1870" wp14:editId="27B24ED7">
                  <wp:extent cx="4400550" cy="5525135"/>
                  <wp:effectExtent l="0" t="0" r="3810" b="6985"/>
                  <wp:docPr id="6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55251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B101FC" w14:textId="77777777" w:rsidR="005F56EE" w:rsidRDefault="005F56EE" w:rsidP="00A10AAF">
            <w:pPr>
              <w:pStyle w:val="4"/>
              <w:numPr>
                <w:ilvl w:val="0"/>
                <w:numId w:val="2"/>
              </w:numPr>
              <w:jc w:val="left"/>
            </w:pPr>
            <w:r>
              <w:t>组长发布 Issues 并指派团队任务</w:t>
            </w:r>
            <w:r>
              <w:rPr>
                <w:rFonts w:hint="eastAsia"/>
              </w:rPr>
              <w:t>：</w:t>
            </w:r>
          </w:p>
          <w:p w14:paraId="73A61AAD" w14:textId="77777777" w:rsidR="005F56EE" w:rsidRDefault="005F56EE" w:rsidP="00A10AAF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114300" distR="114300" wp14:anchorId="7E8752E3" wp14:editId="2883C4EE">
                  <wp:extent cx="5273040" cy="1359535"/>
                  <wp:effectExtent l="0" t="0" r="0" b="12065"/>
                  <wp:docPr id="8" name="图片 8" descr="bd7fadcf042c33c2d24bbefe8f6a7d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bd7fadcf042c33c2d24bbefe8f6a7d4c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1359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70424D" w14:textId="77777777" w:rsidR="005F56EE" w:rsidRDefault="005F56EE" w:rsidP="005F56EE">
      <w:pPr>
        <w:adjustRightInd w:val="0"/>
        <w:snapToGrid w:val="0"/>
        <w:spacing w:line="360" w:lineRule="auto"/>
        <w:rPr>
          <w:rFonts w:ascii="宋体" w:eastAsia="宋体" w:hAnsi="宋体" w:hint="eastAsia"/>
          <w:sz w:val="28"/>
          <w:szCs w:val="28"/>
        </w:rPr>
      </w:pPr>
    </w:p>
    <w:p w14:paraId="1E9804AE" w14:textId="77777777" w:rsidR="00462446" w:rsidRDefault="00462446">
      <w:pPr>
        <w:adjustRightInd w:val="0"/>
        <w:snapToGrid w:val="0"/>
        <w:spacing w:line="360" w:lineRule="auto"/>
        <w:rPr>
          <w:rFonts w:ascii="宋体" w:eastAsia="宋体" w:hAnsi="宋体" w:hint="eastAsia"/>
          <w:sz w:val="28"/>
          <w:szCs w:val="28"/>
        </w:rPr>
      </w:pPr>
    </w:p>
    <w:sectPr w:rsidR="0046244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800" w:bottom="1440" w:left="1800" w:header="851" w:footer="992" w:gutter="0"/>
      <w:pgNumType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2B1AA" w14:textId="77777777" w:rsidR="00AC49C0" w:rsidRDefault="00AC49C0" w:rsidP="0019370F">
      <w:pPr>
        <w:rPr>
          <w:rFonts w:hint="eastAsia"/>
        </w:rPr>
      </w:pPr>
      <w:r>
        <w:separator/>
      </w:r>
    </w:p>
  </w:endnote>
  <w:endnote w:type="continuationSeparator" w:id="0">
    <w:p w14:paraId="2969E183" w14:textId="77777777" w:rsidR="00AC49C0" w:rsidRDefault="00AC49C0" w:rsidP="0019370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aco">
    <w:altName w:val="Segoe Print"/>
    <w:charset w:val="00"/>
    <w:family w:val="auto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BA76F" w14:textId="77777777" w:rsidR="0019370F" w:rsidRDefault="0019370F">
    <w:pPr>
      <w:pStyle w:val="a3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C42C8" w14:textId="77777777" w:rsidR="0019370F" w:rsidRDefault="0019370F">
    <w:pPr>
      <w:pStyle w:val="a3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4165D" w14:textId="77777777" w:rsidR="0019370F" w:rsidRDefault="0019370F">
    <w:pPr>
      <w:pStyle w:val="a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B4995" w14:textId="77777777" w:rsidR="00AC49C0" w:rsidRDefault="00AC49C0" w:rsidP="0019370F">
      <w:pPr>
        <w:rPr>
          <w:rFonts w:hint="eastAsia"/>
        </w:rPr>
      </w:pPr>
      <w:r>
        <w:separator/>
      </w:r>
    </w:p>
  </w:footnote>
  <w:footnote w:type="continuationSeparator" w:id="0">
    <w:p w14:paraId="59E2D75F" w14:textId="77777777" w:rsidR="00AC49C0" w:rsidRDefault="00AC49C0" w:rsidP="0019370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0E573" w14:textId="77777777" w:rsidR="0019370F" w:rsidRDefault="0019370F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D4638" w14:textId="77777777" w:rsidR="0019370F" w:rsidRDefault="0019370F">
    <w:pPr>
      <w:pStyle w:val="a5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FD0A4" w14:textId="77777777" w:rsidR="0019370F" w:rsidRDefault="0019370F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15637"/>
    <w:multiLevelType w:val="singleLevel"/>
    <w:tmpl w:val="59215637"/>
    <w:lvl w:ilvl="0">
      <w:start w:val="2"/>
      <w:numFmt w:val="decimal"/>
      <w:suff w:val="nothing"/>
      <w:lvlText w:val="%1、"/>
      <w:lvlJc w:val="left"/>
    </w:lvl>
  </w:abstractNum>
  <w:abstractNum w:abstractNumId="1" w15:restartNumberingAfterBreak="0">
    <w:nsid w:val="60107B68"/>
    <w:multiLevelType w:val="singleLevel"/>
    <w:tmpl w:val="60107B6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1310330514">
    <w:abstractNumId w:val="0"/>
  </w:num>
  <w:num w:numId="2" w16cid:durableId="6735364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jb3VudCI6NSwiaGRpZCI6ImI1YzA4YTRhYTMwYTNkNTQ1NTMyZmJjODZiNmZmMTVlIiwidXNlckNvdW50Ijo1fQ=="/>
  </w:docVars>
  <w:rsids>
    <w:rsidRoot w:val="2E2C6D38"/>
    <w:rsid w:val="0006558A"/>
    <w:rsid w:val="000E06AA"/>
    <w:rsid w:val="00101B93"/>
    <w:rsid w:val="0019370F"/>
    <w:rsid w:val="00204C34"/>
    <w:rsid w:val="002B7DA9"/>
    <w:rsid w:val="00462446"/>
    <w:rsid w:val="0047501E"/>
    <w:rsid w:val="00561608"/>
    <w:rsid w:val="00586B7D"/>
    <w:rsid w:val="005F56EE"/>
    <w:rsid w:val="0066095C"/>
    <w:rsid w:val="006915FA"/>
    <w:rsid w:val="006B0E4C"/>
    <w:rsid w:val="007260BF"/>
    <w:rsid w:val="0074647B"/>
    <w:rsid w:val="007B7287"/>
    <w:rsid w:val="007F47ED"/>
    <w:rsid w:val="00841261"/>
    <w:rsid w:val="00967CFF"/>
    <w:rsid w:val="009F75ED"/>
    <w:rsid w:val="00A44436"/>
    <w:rsid w:val="00AC49C0"/>
    <w:rsid w:val="00C11F1E"/>
    <w:rsid w:val="00C347D3"/>
    <w:rsid w:val="00CD54C3"/>
    <w:rsid w:val="00DA2AB4"/>
    <w:rsid w:val="00E01945"/>
    <w:rsid w:val="00E5626D"/>
    <w:rsid w:val="00E77B3F"/>
    <w:rsid w:val="00E953EC"/>
    <w:rsid w:val="00EE5668"/>
    <w:rsid w:val="00F22E67"/>
    <w:rsid w:val="00F533DE"/>
    <w:rsid w:val="00FA5D25"/>
    <w:rsid w:val="00FC0BFE"/>
    <w:rsid w:val="02460F61"/>
    <w:rsid w:val="08EE5E26"/>
    <w:rsid w:val="17DC1E0D"/>
    <w:rsid w:val="238D463C"/>
    <w:rsid w:val="24754853"/>
    <w:rsid w:val="2E2C6D38"/>
    <w:rsid w:val="3613585B"/>
    <w:rsid w:val="3F00274D"/>
    <w:rsid w:val="53B716F1"/>
    <w:rsid w:val="61B213B1"/>
    <w:rsid w:val="71EC61A6"/>
    <w:rsid w:val="76B7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2A61BD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 w:qFormat="1"/>
    <w:lsdException w:name="HTML Definition" w:semiHidden="1" w:unhideWhenUsed="1"/>
    <w:lsdException w:name="HTML Keyboard" w:unhideWhenUsed="1"/>
    <w:lsdException w:name="HTML Preformatted" w:semiHidden="1" w:unhideWhenUsed="1"/>
    <w:lsdException w:name="HTML Sample" w:unhideWhenUsed="1" w:qFormat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华文宋体" w:eastAsia="华文宋体" w:hAnsi="华文宋体" w:cs="华文宋体"/>
      <w:kern w:val="2"/>
      <w:sz w:val="21"/>
      <w:szCs w:val="2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370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370F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widowControl/>
      <w:spacing w:after="160" w:line="259" w:lineRule="auto"/>
      <w:jc w:val="left"/>
    </w:pPr>
    <w:rPr>
      <w:rFonts w:asciiTheme="minorHAnsi" w:eastAsiaTheme="minorEastAsia" w:hAnsiTheme="minorHAnsi" w:cs="Times New Roman"/>
      <w:color w:val="595959" w:themeColor="text1" w:themeTint="A6"/>
      <w:spacing w:val="15"/>
      <w:kern w:val="0"/>
      <w:sz w:val="22"/>
    </w:rPr>
  </w:style>
  <w:style w:type="paragraph" w:styleId="a9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aa">
    <w:name w:val="Title"/>
    <w:basedOn w:val="a"/>
    <w:next w:val="a"/>
    <w:link w:val="ab"/>
    <w:uiPriority w:val="10"/>
    <w:qFormat/>
    <w:pPr>
      <w:widowControl/>
      <w:spacing w:line="216" w:lineRule="auto"/>
      <w:contextualSpacing/>
      <w:jc w:val="left"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table" w:styleId="ac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d">
    <w:name w:val="Strong"/>
    <w:basedOn w:val="a0"/>
    <w:uiPriority w:val="22"/>
    <w:qFormat/>
    <w:rPr>
      <w:b/>
      <w:color w:val="FFFFFF"/>
      <w:shd w:val="clear" w:color="auto" w:fill="2255A4"/>
    </w:rPr>
  </w:style>
  <w:style w:type="character" w:styleId="ae">
    <w:name w:val="FollowedHyperlink"/>
    <w:basedOn w:val="a0"/>
    <w:uiPriority w:val="99"/>
    <w:unhideWhenUsed/>
    <w:qFormat/>
    <w:rPr>
      <w:color w:val="34C8D5"/>
      <w:u w:val="none"/>
    </w:rPr>
  </w:style>
  <w:style w:type="character" w:styleId="af">
    <w:name w:val="Emphasis"/>
    <w:basedOn w:val="a0"/>
    <w:uiPriority w:val="20"/>
    <w:qFormat/>
    <w:rPr>
      <w:i/>
    </w:rPr>
  </w:style>
  <w:style w:type="character" w:styleId="af0">
    <w:name w:val="Hyperlink"/>
    <w:basedOn w:val="a0"/>
    <w:uiPriority w:val="99"/>
    <w:unhideWhenUsed/>
    <w:qFormat/>
    <w:rPr>
      <w:color w:val="34C8D5"/>
      <w:u w:val="none"/>
    </w:rPr>
  </w:style>
  <w:style w:type="character" w:styleId="HTML">
    <w:name w:val="HTML Code"/>
    <w:basedOn w:val="a0"/>
    <w:uiPriority w:val="99"/>
    <w:unhideWhenUsed/>
    <w:qFormat/>
    <w:rPr>
      <w:rFonts w:ascii="Monaco" w:eastAsia="Monaco" w:hAnsi="Monaco" w:cs="Monaco" w:hint="default"/>
      <w:color w:val="C7254E"/>
      <w:sz w:val="21"/>
      <w:szCs w:val="21"/>
      <w:shd w:val="clear" w:color="auto" w:fill="F8F8F8"/>
    </w:rPr>
  </w:style>
  <w:style w:type="character" w:styleId="HTML0">
    <w:name w:val="HTML Keyboard"/>
    <w:basedOn w:val="a0"/>
    <w:uiPriority w:val="99"/>
    <w:unhideWhenUsed/>
    <w:rPr>
      <w:rFonts w:ascii="Monaco" w:eastAsia="Monaco" w:hAnsi="Monaco" w:cs="Monaco" w:hint="default"/>
      <w:sz w:val="21"/>
      <w:szCs w:val="21"/>
    </w:rPr>
  </w:style>
  <w:style w:type="character" w:styleId="HTML1">
    <w:name w:val="HTML Sample"/>
    <w:basedOn w:val="a0"/>
    <w:uiPriority w:val="99"/>
    <w:unhideWhenUsed/>
    <w:qFormat/>
    <w:rPr>
      <w:rFonts w:ascii="Monaco" w:eastAsia="Monaco" w:hAnsi="Monaco" w:cs="Monaco" w:hint="default"/>
      <w:sz w:val="21"/>
      <w:szCs w:val="21"/>
    </w:rPr>
  </w:style>
  <w:style w:type="character" w:customStyle="1" w:styleId="xysjxb1">
    <w:name w:val="xysj_xb1"/>
    <w:basedOn w:val="a0"/>
    <w:qFormat/>
    <w:rPr>
      <w:sz w:val="15"/>
      <w:szCs w:val="15"/>
      <w:vertAlign w:val="subscript"/>
    </w:rPr>
  </w:style>
  <w:style w:type="character" w:customStyle="1" w:styleId="am-datepicker-hour">
    <w:name w:val="am-datepicker-hour"/>
    <w:basedOn w:val="a0"/>
  </w:style>
  <w:style w:type="character" w:customStyle="1" w:styleId="next">
    <w:name w:val="next"/>
    <w:basedOn w:val="a0"/>
    <w:qFormat/>
    <w:rPr>
      <w:color w:val="999999"/>
      <w:shd w:val="clear" w:color="auto" w:fill="FFFFFF"/>
    </w:rPr>
  </w:style>
  <w:style w:type="character" w:customStyle="1" w:styleId="am-icon21">
    <w:name w:val="am-icon21"/>
    <w:basedOn w:val="a0"/>
    <w:qFormat/>
    <w:rPr>
      <w:sz w:val="27"/>
      <w:szCs w:val="27"/>
    </w:rPr>
  </w:style>
  <w:style w:type="character" w:customStyle="1" w:styleId="button3">
    <w:name w:val="button3"/>
    <w:basedOn w:val="a0"/>
    <w:qFormat/>
  </w:style>
  <w:style w:type="character" w:customStyle="1" w:styleId="button1">
    <w:name w:val="button1"/>
    <w:basedOn w:val="a0"/>
    <w:qFormat/>
    <w:rPr>
      <w:shd w:val="clear" w:color="auto" w:fill="F5F5F5"/>
    </w:rPr>
  </w:style>
  <w:style w:type="character" w:customStyle="1" w:styleId="am-active19">
    <w:name w:val="am-active19"/>
    <w:basedOn w:val="a0"/>
    <w:qFormat/>
    <w:rPr>
      <w:color w:val="EB2B00"/>
    </w:rPr>
  </w:style>
  <w:style w:type="character" w:customStyle="1" w:styleId="am-datepicker-old3">
    <w:name w:val="am-datepicker-old3"/>
    <w:basedOn w:val="a0"/>
    <w:qFormat/>
    <w:rPr>
      <w:color w:val="FFDBA4"/>
    </w:rPr>
  </w:style>
  <w:style w:type="character" w:customStyle="1" w:styleId="a6">
    <w:name w:val="页眉 字符"/>
    <w:link w:val="a5"/>
    <w:uiPriority w:val="99"/>
    <w:qFormat/>
    <w:rPr>
      <w:kern w:val="2"/>
      <w:sz w:val="18"/>
      <w:szCs w:val="18"/>
    </w:rPr>
  </w:style>
  <w:style w:type="character" w:customStyle="1" w:styleId="button2">
    <w:name w:val="button2"/>
    <w:basedOn w:val="a0"/>
    <w:qFormat/>
  </w:style>
  <w:style w:type="character" w:customStyle="1" w:styleId="button">
    <w:name w:val="button"/>
    <w:basedOn w:val="a0"/>
    <w:rPr>
      <w:shd w:val="clear" w:color="auto" w:fill="F5F5F5"/>
    </w:rPr>
  </w:style>
  <w:style w:type="character" w:customStyle="1" w:styleId="hover41">
    <w:name w:val="hover41"/>
    <w:basedOn w:val="a0"/>
    <w:qFormat/>
    <w:rPr>
      <w:shd w:val="clear" w:color="auto" w:fill="F0F0F0"/>
    </w:rPr>
  </w:style>
  <w:style w:type="character" w:customStyle="1" w:styleId="a4">
    <w:name w:val="页脚 字符"/>
    <w:link w:val="a3"/>
    <w:uiPriority w:val="99"/>
    <w:qFormat/>
    <w:rPr>
      <w:kern w:val="2"/>
      <w:sz w:val="18"/>
      <w:szCs w:val="18"/>
    </w:rPr>
  </w:style>
  <w:style w:type="character" w:customStyle="1" w:styleId="synrfont041">
    <w:name w:val="synr_font041"/>
    <w:basedOn w:val="a0"/>
    <w:qFormat/>
    <w:rPr>
      <w:color w:val="575757"/>
      <w:sz w:val="18"/>
      <w:szCs w:val="18"/>
    </w:rPr>
  </w:style>
  <w:style w:type="character" w:customStyle="1" w:styleId="synrfont011">
    <w:name w:val="synr_font011"/>
    <w:basedOn w:val="a0"/>
    <w:rPr>
      <w:color w:val="575757"/>
      <w:sz w:val="18"/>
      <w:szCs w:val="18"/>
    </w:rPr>
  </w:style>
  <w:style w:type="character" w:customStyle="1" w:styleId="am-disabled16">
    <w:name w:val="am-disabled16"/>
    <w:basedOn w:val="a0"/>
    <w:qFormat/>
    <w:rPr>
      <w:color w:val="999999"/>
      <w:shd w:val="clear" w:color="auto" w:fill="FAFAFA"/>
    </w:rPr>
  </w:style>
  <w:style w:type="character" w:customStyle="1" w:styleId="imgboder1">
    <w:name w:val="imgboder1"/>
    <w:basedOn w:val="a0"/>
    <w:qFormat/>
    <w:rPr>
      <w:bdr w:val="single" w:sz="12" w:space="0" w:color="C6C6C6"/>
    </w:rPr>
  </w:style>
  <w:style w:type="character" w:customStyle="1" w:styleId="synrfont031">
    <w:name w:val="synr_font031"/>
    <w:basedOn w:val="a0"/>
    <w:qFormat/>
    <w:rPr>
      <w:color w:val="BE6042"/>
      <w:sz w:val="18"/>
      <w:szCs w:val="18"/>
    </w:rPr>
  </w:style>
  <w:style w:type="character" w:customStyle="1" w:styleId="hover43">
    <w:name w:val="hover43"/>
    <w:basedOn w:val="a0"/>
    <w:qFormat/>
    <w:rPr>
      <w:shd w:val="clear" w:color="auto" w:fill="F0F0F0"/>
    </w:rPr>
  </w:style>
  <w:style w:type="character" w:customStyle="1" w:styleId="am-active20">
    <w:name w:val="am-active20"/>
    <w:basedOn w:val="a0"/>
    <w:qFormat/>
    <w:rPr>
      <w:color w:val="E18800"/>
    </w:rPr>
  </w:style>
  <w:style w:type="character" w:customStyle="1" w:styleId="am-active18">
    <w:name w:val="am-active18"/>
    <w:basedOn w:val="a0"/>
    <w:rPr>
      <w:color w:val="047544"/>
    </w:rPr>
  </w:style>
  <w:style w:type="character" w:customStyle="1" w:styleId="am-datepicker-old">
    <w:name w:val="am-datepicker-old"/>
    <w:basedOn w:val="a0"/>
    <w:rPr>
      <w:color w:val="91EAEE"/>
    </w:rPr>
  </w:style>
  <w:style w:type="character" w:customStyle="1" w:styleId="am-disabled9">
    <w:name w:val="am-disabled9"/>
    <w:basedOn w:val="a0"/>
    <w:qFormat/>
    <w:rPr>
      <w:color w:val="999999"/>
      <w:shd w:val="clear" w:color="auto" w:fill="FAFAFA"/>
    </w:rPr>
  </w:style>
  <w:style w:type="character" w:customStyle="1" w:styleId="am-datepicker-old2">
    <w:name w:val="am-datepicker-old2"/>
    <w:basedOn w:val="a0"/>
    <w:qFormat/>
    <w:rPr>
      <w:color w:val="FFBDAE"/>
    </w:rPr>
  </w:style>
  <w:style w:type="character" w:customStyle="1" w:styleId="am-datepicker-old1">
    <w:name w:val="am-datepicker-old1"/>
    <w:basedOn w:val="a0"/>
    <w:rPr>
      <w:color w:val="50EBA8"/>
    </w:rPr>
  </w:style>
  <w:style w:type="character" w:customStyle="1" w:styleId="am-icon22">
    <w:name w:val="am-icon22"/>
    <w:basedOn w:val="a0"/>
    <w:qFormat/>
    <w:rPr>
      <w:sz w:val="27"/>
      <w:szCs w:val="27"/>
    </w:rPr>
  </w:style>
  <w:style w:type="character" w:customStyle="1" w:styleId="prev">
    <w:name w:val="prev"/>
    <w:basedOn w:val="a0"/>
    <w:qFormat/>
    <w:rPr>
      <w:color w:val="999999"/>
      <w:shd w:val="clear" w:color="auto" w:fill="FFFFFF"/>
    </w:rPr>
  </w:style>
  <w:style w:type="character" w:customStyle="1" w:styleId="hover42">
    <w:name w:val="hover42"/>
    <w:basedOn w:val="a0"/>
    <w:qFormat/>
    <w:rPr>
      <w:color w:val="FFFFFF"/>
      <w:shd w:val="clear" w:color="auto" w:fill="777777"/>
    </w:rPr>
  </w:style>
  <w:style w:type="character" w:customStyle="1" w:styleId="am-active17">
    <w:name w:val="am-active17"/>
    <w:basedOn w:val="a0"/>
    <w:rPr>
      <w:color w:val="0BABB2"/>
      <w:shd w:val="clear" w:color="auto" w:fill="F0F0F0"/>
    </w:rPr>
  </w:style>
  <w:style w:type="character" w:customStyle="1" w:styleId="am-icon23">
    <w:name w:val="am-icon23"/>
    <w:basedOn w:val="a0"/>
    <w:qFormat/>
    <w:rPr>
      <w:sz w:val="27"/>
      <w:szCs w:val="27"/>
    </w:rPr>
  </w:style>
  <w:style w:type="character" w:customStyle="1" w:styleId="ab">
    <w:name w:val="标题 字符"/>
    <w:basedOn w:val="a0"/>
    <w:link w:val="aa"/>
    <w:uiPriority w:val="10"/>
    <w:qFormat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inorHAnsi" w:eastAsiaTheme="minorEastAsia" w:hAnsiTheme="minorHAnsi"/>
      <w:color w:val="595959" w:themeColor="text1" w:themeTint="A6"/>
      <w:spacing w:val="15"/>
      <w:sz w:val="22"/>
      <w:szCs w:val="22"/>
    </w:rPr>
  </w:style>
  <w:style w:type="paragraph" w:styleId="af1">
    <w:name w:val="No Spacing"/>
    <w:link w:val="af2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f2">
    <w:name w:val="无间隔 字符"/>
    <w:basedOn w:val="a0"/>
    <w:link w:val="af1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19370F"/>
    <w:pPr>
      <w:widowControl/>
      <w:adjustRightInd w:val="0"/>
      <w:spacing w:before="0" w:after="0" w:line="288" w:lineRule="auto"/>
      <w:jc w:val="left"/>
    </w:pPr>
    <w:rPr>
      <w:rFonts w:ascii="微软雅黑" w:eastAsia="微软雅黑" w:hAnsi="微软雅黑"/>
      <w:color w:val="000000"/>
      <w:sz w:val="26"/>
      <w:szCs w:val="28"/>
    </w:rPr>
  </w:style>
  <w:style w:type="character" w:customStyle="1" w:styleId="b63ee27f-4cf3-414c-9275-d88e3f90795e0">
    <w:name w:val="b63ee27f-4cf3-414c-9275-d88e3f90795e 字符"/>
    <w:basedOn w:val="a0"/>
    <w:link w:val="b63ee27f-4cf3-414c-9275-d88e3f90795e"/>
    <w:rsid w:val="0019370F"/>
    <w:rPr>
      <w:rFonts w:ascii="微软雅黑" w:eastAsia="微软雅黑" w:hAnsi="微软雅黑" w:cs="华文宋体"/>
      <w:b/>
      <w:bCs/>
      <w:color w:val="000000"/>
      <w:kern w:val="2"/>
      <w:sz w:val="26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19370F"/>
    <w:rPr>
      <w:rFonts w:ascii="华文宋体" w:eastAsia="华文宋体" w:hAnsi="华文宋体" w:cs="华文宋体"/>
      <w:b/>
      <w:bCs/>
      <w:kern w:val="2"/>
      <w:sz w:val="32"/>
      <w:szCs w:val="32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19370F"/>
    <w:pPr>
      <w:widowControl/>
      <w:adjustRightInd w:val="0"/>
      <w:spacing w:line="288" w:lineRule="auto"/>
      <w:jc w:val="left"/>
    </w:pPr>
    <w:rPr>
      <w:rFonts w:ascii="微软雅黑" w:eastAsia="微软雅黑" w:hAnsi="微软雅黑"/>
      <w:color w:val="000000"/>
      <w:sz w:val="22"/>
      <w:szCs w:val="28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19370F"/>
    <w:rPr>
      <w:rFonts w:ascii="微软雅黑" w:eastAsia="微软雅黑" w:hAnsi="微软雅黑" w:cs="华文宋体"/>
      <w:color w:val="000000"/>
      <w:kern w:val="2"/>
      <w:sz w:val="22"/>
      <w:szCs w:val="28"/>
    </w:rPr>
  </w:style>
  <w:style w:type="paragraph" w:customStyle="1" w:styleId="566ba9ff-a5b0-4b6f-bbdf-c3ab41993fc2">
    <w:name w:val="566ba9ff-a5b0-4b6f-bbdf-c3ab41993fc2"/>
    <w:basedOn w:val="4"/>
    <w:next w:val="acbfdd8b-e11b-4d36-88ff-6049b138f862"/>
    <w:link w:val="566ba9ff-a5b0-4b6f-bbdf-c3ab41993fc20"/>
    <w:rsid w:val="0019370F"/>
    <w:pPr>
      <w:adjustRightInd w:val="0"/>
      <w:spacing w:before="0" w:after="0" w:line="288" w:lineRule="auto"/>
      <w:jc w:val="left"/>
    </w:pPr>
    <w:rPr>
      <w:rFonts w:ascii="微软雅黑" w:eastAsia="微软雅黑" w:hAnsi="微软雅黑"/>
      <w:color w:val="000000"/>
      <w:sz w:val="24"/>
    </w:rPr>
  </w:style>
  <w:style w:type="character" w:customStyle="1" w:styleId="566ba9ff-a5b0-4b6f-bbdf-c3ab41993fc20">
    <w:name w:val="566ba9ff-a5b0-4b6f-bbdf-c3ab41993fc2 字符"/>
    <w:basedOn w:val="b63ee27f-4cf3-414c-9275-d88e3f90795e0"/>
    <w:link w:val="566ba9ff-a5b0-4b6f-bbdf-c3ab41993fc2"/>
    <w:rsid w:val="0019370F"/>
    <w:rPr>
      <w:rFonts w:ascii="微软雅黑" w:eastAsia="微软雅黑" w:hAnsi="微软雅黑" w:cstheme="majorBidi"/>
      <w:b/>
      <w:bCs/>
      <w:color w:val="000000"/>
      <w:kern w:val="2"/>
      <w:sz w:val="24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19370F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AppData\Roaming\kingsoft\office6\templates\download\2b00c8ab-77dd-4690-9e74-44a90f4ce741\&#30005;&#24037;&#30005;&#23376;&#23398;&#23454;&#39564;&#25253;&#21578;.doc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3822B22F4B34D62A939018C76A0724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947444F-1FB7-4254-AA84-BDEBAA77FA08}"/>
      </w:docPartPr>
      <w:docPartBody>
        <w:p w:rsidR="009F5FF4" w:rsidRDefault="00000000">
          <w:pPr>
            <w:pStyle w:val="03822B22F4B34D62A939018C76A07248"/>
            <w:rPr>
              <w:rFonts w:hint="eastAsia"/>
            </w:rPr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zh-CN"/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aco">
    <w:altName w:val="Segoe Print"/>
    <w:charset w:val="00"/>
    <w:family w:val="auto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E2D"/>
    <w:rsid w:val="00306E2D"/>
    <w:rsid w:val="003E410E"/>
    <w:rsid w:val="004F3B6E"/>
    <w:rsid w:val="005662A3"/>
    <w:rsid w:val="007B3F07"/>
    <w:rsid w:val="009F5FF4"/>
    <w:rsid w:val="00A44436"/>
    <w:rsid w:val="00CD54C3"/>
    <w:rsid w:val="00F5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3822B22F4B34D62A939018C76A07248">
    <w:name w:val="03822B22F4B34D62A939018C76A07248"/>
    <w:pPr>
      <w:widowControl w:val="0"/>
      <w:jc w:val="both"/>
    </w:pPr>
    <w:rPr>
      <w:kern w:val="2"/>
      <w:sz w:val="21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2026-05-15T00:00:00</PublishDate>
  <Abstract/>
  <CompanyAddress>指导老师：李教授</CompanyAddress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电工电子学实验报告</Template>
  <TotalTime>0</TotalTime>
  <Pages>5</Pages>
  <Words>230</Words>
  <Characters>268</Characters>
  <Application>Microsoft Office Word</Application>
  <DocSecurity>0</DocSecurity>
  <Lines>33</Lines>
  <Paragraphs>26</Paragraphs>
  <ScaleCrop>false</ScaleCrop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工控软件基础          课程实验报告</dc:title>
  <dc:subject>实验目的</dc:subject>
  <dc:creator/>
  <cp:lastModifiedBy/>
  <cp:revision>1</cp:revision>
  <dcterms:created xsi:type="dcterms:W3CDTF">2026-05-28T03:50:00Z</dcterms:created>
  <dcterms:modified xsi:type="dcterms:W3CDTF">2026-05-28T07:49:00Z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UUID">
    <vt:lpwstr>v1.0_library_YWV3VKe8kdS8Fe2+JNnEhg==</vt:lpwstr>
  </property>
  <property fmtid="{D5CDD505-2E9C-101B-9397-08002B2CF9AE}" pid="4" name="ICV">
    <vt:lpwstr>4070112B739C407883EFE8BB3CD0536F_13</vt:lpwstr>
  </property>
  <property fmtid="{D5CDD505-2E9C-101B-9397-08002B2CF9AE}" pid="5" name="KSOTemplateDocerSaveRecord">
    <vt:lpwstr>eyJoZGlkIjoiZGFkOWM0OTY3MDNlMjc2ZWE4OTY4MDQ4MGM0YjRkODciLCJ1c2VySWQiOiI1Mzk1MTMxNjgifQ==</vt:lpwstr>
  </property>
</Properties>
</file>