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16D2FDF3" w14:textId="6C70D8B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955B3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GitHub</w:t>
          </w:r>
        </w:p>
        <w:p w14:paraId="37650029" w14:textId="21DC356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955B3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10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955B3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955B3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955B3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2436303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11441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2436303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11441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E5626D">
        <w:trPr>
          <w:trHeight w:val="2117"/>
        </w:trPr>
        <w:tc>
          <w:tcPr>
            <w:tcW w:w="8522" w:type="dxa"/>
          </w:tcPr>
          <w:p w14:paraId="7A6DAA74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5C311C53" w14:textId="07BAFDBD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2E58FE">
              <w:rPr>
                <w:rFonts w:ascii="宋体" w:eastAsia="宋体" w:hAnsi="宋体" w:hint="eastAsia"/>
                <w:sz w:val="28"/>
                <w:szCs w:val="28"/>
              </w:rPr>
              <w:t>初步了解github的使用，创立自己的账号并克隆github上的仓库到本地</w:t>
            </w:r>
          </w:p>
        </w:tc>
      </w:tr>
      <w:tr w:rsidR="00462446" w14:paraId="169D437D" w14:textId="77777777" w:rsidTr="00E5626D">
        <w:trPr>
          <w:trHeight w:val="2624"/>
        </w:trPr>
        <w:tc>
          <w:tcPr>
            <w:tcW w:w="8522" w:type="dxa"/>
          </w:tcPr>
          <w:p w14:paraId="3E78CBAB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3B2A2BA0" w14:textId="7A48ACDB" w:rsidR="00462446" w:rsidRPr="008854FD" w:rsidRDefault="008854FD" w:rsidP="008854FD">
            <w:pPr>
              <w:widowControl/>
              <w:spacing w:line="345" w:lineRule="atLeast"/>
              <w:ind w:firstLineChars="100" w:firstLine="28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1.github网站</w:t>
            </w:r>
          </w:p>
          <w:p w14:paraId="5BD85E0F" w14:textId="77777777" w:rsidR="00462446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796AF678" w14:textId="77777777" w:rsidTr="00E5626D">
        <w:trPr>
          <w:trHeight w:val="6220"/>
        </w:trPr>
        <w:tc>
          <w:tcPr>
            <w:tcW w:w="8522" w:type="dxa"/>
          </w:tcPr>
          <w:p w14:paraId="22B45697" w14:textId="3C2612B0" w:rsidR="00462446" w:rsidRDefault="002E58FE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1C10EDF6" w14:textId="77777777" w:rsidR="00462446" w:rsidRDefault="008854FD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1.在github上创建仓库</w:t>
            </w:r>
          </w:p>
          <w:p w14:paraId="723D34E7" w14:textId="77777777" w:rsidR="004131D4" w:rsidRDefault="004131D4" w:rsidP="004131D4">
            <w:pPr>
              <w:widowControl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4131D4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4BD35A0F" wp14:editId="0ABF67CC">
                  <wp:extent cx="3426737" cy="2754674"/>
                  <wp:effectExtent l="0" t="0" r="2540" b="7620"/>
                  <wp:docPr id="2116329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3298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979" cy="276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629D3" w14:textId="77777777" w:rsidR="004131D4" w:rsidRDefault="004131D4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2.安装git</w:t>
            </w:r>
          </w:p>
          <w:p w14:paraId="12A89ECB" w14:textId="77777777" w:rsidR="004131D4" w:rsidRDefault="004131D4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3.添加SSH关联授权</w:t>
            </w:r>
          </w:p>
          <w:p w14:paraId="3EF0E1FB" w14:textId="1894BA84" w:rsidR="004131D4" w:rsidRDefault="004131D4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4131D4">
              <w:rPr>
                <w:rFonts w:ascii="宋体" w:eastAsia="宋体" w:hAnsi="宋体"/>
                <w:sz w:val="28"/>
                <w:szCs w:val="28"/>
              </w:rPr>
              <w:t>在终端执行命令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:</w:t>
            </w:r>
            <w:r w:rsidRPr="004131D4">
              <w:rPr>
                <w:rFonts w:ascii="宋体" w:eastAsia="宋体" w:hAnsi="宋体"/>
                <w:sz w:val="28"/>
                <w:szCs w:val="28"/>
              </w:rPr>
              <w:t xml:space="preserve">ssh-keygen -t </w:t>
            </w:r>
            <w:commentRangeStart w:id="0"/>
            <w:r w:rsidRPr="004131D4">
              <w:rPr>
                <w:rFonts w:ascii="宋体" w:eastAsia="宋体" w:hAnsi="宋体"/>
                <w:sz w:val="28"/>
                <w:szCs w:val="28"/>
              </w:rPr>
              <w:t>ed25519</w:t>
            </w:r>
            <w:commentRangeEnd w:id="0"/>
            <w:r w:rsidRPr="004131D4">
              <w:rPr>
                <w:rStyle w:val="af5"/>
                <w:rFonts w:ascii="宋体" w:eastAsia="宋体" w:hAnsi="宋体"/>
                <w:sz w:val="28"/>
                <w:szCs w:val="28"/>
              </w:rPr>
              <w:commentReference w:id="0"/>
            </w:r>
            <w:r w:rsidRPr="004131D4">
              <w:rPr>
                <w:rFonts w:ascii="宋体" w:eastAsia="宋体" w:hAnsi="宋体"/>
                <w:sz w:val="28"/>
                <w:szCs w:val="28"/>
              </w:rPr>
              <w:t xml:space="preserve"> -C "你的邮箱地址"</w:t>
            </w:r>
          </w:p>
          <w:p w14:paraId="2A914C1F" w14:textId="77777777" w:rsidR="004131D4" w:rsidRPr="004131D4" w:rsidRDefault="004131D4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1AD495A5" w14:textId="42758948" w:rsidR="004131D4" w:rsidRDefault="004131D4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4131D4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32207117" wp14:editId="0632765C">
                  <wp:extent cx="5346072" cy="3893377"/>
                  <wp:effectExtent l="0" t="0" r="6985" b="0"/>
                  <wp:docPr id="232398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980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975" cy="3899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5A850" w14:textId="7087C13F" w:rsidR="004131D4" w:rsidRDefault="007D352A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D352A">
              <w:rPr>
                <w:rFonts w:ascii="宋体" w:eastAsia="宋体" w:hAnsi="宋体"/>
                <w:sz w:val="28"/>
                <w:szCs w:val="28"/>
              </w:rPr>
              <w:t>公私钥存放在主目录下的隐藏目录 .ssh 中的两个文件中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，</w:t>
            </w:r>
            <w:r w:rsidRPr="007D352A">
              <w:rPr>
                <w:rFonts w:ascii="宋体" w:eastAsia="宋体" w:hAnsi="宋体"/>
                <w:sz w:val="28"/>
                <w:szCs w:val="28"/>
              </w:rPr>
              <w:t>将 ~/.ssh/id_ed25519.pub 文件中的公钥内容复制出来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，</w:t>
            </w:r>
            <w:r w:rsidRPr="007D352A">
              <w:rPr>
                <w:rFonts w:ascii="宋体" w:eastAsia="宋体" w:hAnsi="宋体"/>
                <w:sz w:val="28"/>
                <w:szCs w:val="28"/>
              </w:rPr>
              <w:t>然后在 GitHub 网页上添加公钥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584D8E7B" w14:textId="26F46A42" w:rsidR="007D352A" w:rsidRPr="004131D4" w:rsidRDefault="007D352A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D352A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099D34E1" wp14:editId="6F02597A">
                  <wp:extent cx="5274310" cy="3852545"/>
                  <wp:effectExtent l="0" t="0" r="2540" b="0"/>
                  <wp:docPr id="166088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85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5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F601A" w14:textId="77777777" w:rsidR="00993798" w:rsidRDefault="007D352A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Pr="007D352A">
              <w:rPr>
                <w:rFonts w:ascii="Times New Roman" w:eastAsia="仿宋" w:hAnsi="Times New Roman"/>
                <w:sz w:val="32"/>
              </w:rPr>
              <w:t xml:space="preserve"> </w:t>
            </w:r>
            <w:r w:rsidRPr="007D352A">
              <w:rPr>
                <w:rFonts w:ascii="宋体" w:eastAsia="宋体" w:hAnsi="宋体"/>
                <w:sz w:val="28"/>
                <w:szCs w:val="28"/>
              </w:rPr>
              <w:t>克隆 GitHub 上</w:t>
            </w:r>
            <w:r w:rsidR="004C436D" w:rsidRPr="007D352A">
              <w:rPr>
                <w:rFonts w:ascii="宋体" w:eastAsia="宋体" w:hAnsi="宋体"/>
                <w:sz w:val="28"/>
                <w:szCs w:val="28"/>
              </w:rPr>
              <w:t>的仓库到本地</w:t>
            </w:r>
          </w:p>
          <w:p w14:paraId="567C0E12" w14:textId="6DD046AA" w:rsidR="004131D4" w:rsidRDefault="00993798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993798">
              <w:rPr>
                <w:rFonts w:ascii="宋体" w:eastAsia="宋体" w:hAnsi="宋体"/>
                <w:sz w:val="28"/>
                <w:szCs w:val="28"/>
              </w:rPr>
              <w:t>现在克隆前面我们在 GitHub 上创建的仓库，使用 git clone + [仓库地址] 命令</w:t>
            </w:r>
            <w:r w:rsidR="004C436D" w:rsidRPr="004C436D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7CCED666" wp14:editId="2603FDBE">
                  <wp:extent cx="5274310" cy="1038860"/>
                  <wp:effectExtent l="0" t="0" r="2540" b="8890"/>
                  <wp:docPr id="251964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964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36D">
              <w:rPr>
                <w:rFonts w:ascii="宋体" w:eastAsia="宋体" w:hAnsi="宋体"/>
                <w:sz w:val="28"/>
                <w:szCs w:val="28"/>
              </w:rPr>
              <w:t xml:space="preserve"> </w:t>
            </w:r>
          </w:p>
          <w:p w14:paraId="6B0351EE" w14:textId="44B995E7" w:rsidR="007D352A" w:rsidRPr="004131D4" w:rsidRDefault="007D352A" w:rsidP="004131D4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作者" w:date="2024-02-20T23:28:00Z" w:initials="A">
    <w:p w14:paraId="687DAE56" w14:textId="77777777" w:rsidR="004131D4" w:rsidRDefault="004131D4">
      <w:pPr>
        <w:pStyle w:val="af3"/>
        <w:rPr>
          <w:rFonts w:hint="eastAsia"/>
        </w:rPr>
      </w:pPr>
      <w:r>
        <w:rPr>
          <w:rStyle w:val="af5"/>
        </w:rPr>
        <w:annotationRef/>
      </w:r>
      <w:r>
        <w:rPr>
          <w:rFonts w:hint="eastAsia"/>
        </w:rPr>
        <w:t>思考：为什么是ed25519？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7DAE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1A62A" w16cex:dateUtc="2026-05-25T14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7DAE56" w16cid:durableId="7171A6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3FAB" w14:textId="77777777" w:rsidR="00A24E03" w:rsidRDefault="00A24E03" w:rsidP="00955B31">
      <w:pPr>
        <w:rPr>
          <w:rFonts w:hint="eastAsia"/>
        </w:rPr>
      </w:pPr>
      <w:r>
        <w:separator/>
      </w:r>
    </w:p>
  </w:endnote>
  <w:endnote w:type="continuationSeparator" w:id="0">
    <w:p w14:paraId="6F983D11" w14:textId="77777777" w:rsidR="00A24E03" w:rsidRDefault="00A24E03" w:rsidP="00955B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EB84" w14:textId="77777777" w:rsidR="00955B31" w:rsidRDefault="00955B3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66F9" w14:textId="77777777" w:rsidR="00955B31" w:rsidRDefault="00955B3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CC8D" w14:textId="77777777" w:rsidR="00955B31" w:rsidRDefault="00955B3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611B" w14:textId="77777777" w:rsidR="00A24E03" w:rsidRDefault="00A24E03" w:rsidP="00955B31">
      <w:pPr>
        <w:rPr>
          <w:rFonts w:hint="eastAsia"/>
        </w:rPr>
      </w:pPr>
      <w:r>
        <w:separator/>
      </w:r>
    </w:p>
  </w:footnote>
  <w:footnote w:type="continuationSeparator" w:id="0">
    <w:p w14:paraId="16CF7073" w14:textId="77777777" w:rsidR="00A24E03" w:rsidRDefault="00A24E03" w:rsidP="00955B3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212A" w14:textId="77777777" w:rsidR="00955B31" w:rsidRDefault="00955B3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358C" w14:textId="77777777" w:rsidR="00955B31" w:rsidRDefault="00955B3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BCEE" w14:textId="77777777" w:rsidR="00955B31" w:rsidRDefault="00955B3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3103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114414"/>
    <w:rsid w:val="002B7DA9"/>
    <w:rsid w:val="002E58FE"/>
    <w:rsid w:val="004131D4"/>
    <w:rsid w:val="00462446"/>
    <w:rsid w:val="0047501E"/>
    <w:rsid w:val="004C436D"/>
    <w:rsid w:val="00561608"/>
    <w:rsid w:val="00586B7D"/>
    <w:rsid w:val="0066095C"/>
    <w:rsid w:val="006915FA"/>
    <w:rsid w:val="006B0E4C"/>
    <w:rsid w:val="007260BF"/>
    <w:rsid w:val="0074647B"/>
    <w:rsid w:val="007B7287"/>
    <w:rsid w:val="007D352A"/>
    <w:rsid w:val="007F47ED"/>
    <w:rsid w:val="00841261"/>
    <w:rsid w:val="008854FD"/>
    <w:rsid w:val="00941583"/>
    <w:rsid w:val="00955B31"/>
    <w:rsid w:val="00993798"/>
    <w:rsid w:val="009F75ED"/>
    <w:rsid w:val="00A24E03"/>
    <w:rsid w:val="00BC6B02"/>
    <w:rsid w:val="00C11F1E"/>
    <w:rsid w:val="00C347D3"/>
    <w:rsid w:val="00DA2AB4"/>
    <w:rsid w:val="00E01945"/>
    <w:rsid w:val="00E5626D"/>
    <w:rsid w:val="00E77B3F"/>
    <w:rsid w:val="00EE5668"/>
    <w:rsid w:val="00F22E67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styleId="af3">
    <w:name w:val="annotation text"/>
    <w:basedOn w:val="a"/>
    <w:link w:val="af4"/>
    <w:autoRedefine/>
    <w:uiPriority w:val="99"/>
    <w:semiHidden/>
    <w:unhideWhenUsed/>
    <w:qFormat/>
    <w:rsid w:val="004131D4"/>
    <w:pPr>
      <w:jc w:val="left"/>
    </w:pPr>
    <w:rPr>
      <w:rFonts w:asciiTheme="minorHAnsi" w:eastAsiaTheme="minorEastAsia" w:hAnsiTheme="minorHAnsi" w:cstheme="minorBidi"/>
    </w:rPr>
  </w:style>
  <w:style w:type="character" w:customStyle="1" w:styleId="af4">
    <w:name w:val="批注文字 字符"/>
    <w:basedOn w:val="a0"/>
    <w:link w:val="af3"/>
    <w:uiPriority w:val="99"/>
    <w:semiHidden/>
    <w:rsid w:val="004131D4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5">
    <w:name w:val="annotation reference"/>
    <w:basedOn w:val="a0"/>
    <w:uiPriority w:val="99"/>
    <w:semiHidden/>
    <w:unhideWhenUsed/>
    <w:rsid w:val="004131D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6E2D"/>
    <w:rsid w:val="003E410E"/>
    <w:rsid w:val="007B3F07"/>
    <w:rsid w:val="009E4E55"/>
    <w:rsid w:val="009F5FF4"/>
    <w:rsid w:val="00AD57FD"/>
    <w:rsid w:val="00BC6B02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2026-05-05T00:00:00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4</Pages>
  <Words>194</Words>
  <Characters>271</Characters>
  <Application>Microsoft Office Word</Application>
  <DocSecurity>0</DocSecurity>
  <Lines>30</Lines>
  <Paragraphs>23</Paragraphs>
  <ScaleCrop>false</ScaleCrop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2026-05-25T14:35:00Z</dcterms:created>
  <dcterms:modified xsi:type="dcterms:W3CDTF">2026-05-25T15:16:00Z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