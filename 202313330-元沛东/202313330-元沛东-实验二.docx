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 w:themeColor="accent1"/>
          <w:kern w:val="2"/>
          <w:sz w:val="2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7AF1E665" w14:textId="77777777" w:rsidR="00462446" w:rsidRDefault="00000000">
          <w:pPr>
            <w:pStyle w:val="af1"/>
            <w:spacing w:before="1540" w:after="240"/>
            <w:jc w:val="center"/>
            <w:rPr>
              <w:rFonts w:hint="eastAsia"/>
              <w:color w:val="4472C4" w:themeColor="accent1"/>
            </w:rPr>
          </w:pPr>
          <w:r>
            <w:rPr>
              <w:rFonts w:ascii="宋体" w:eastAsia="宋体" w:hAnsi="宋体" w:cs="宋体"/>
              <w:noProof/>
              <w:sz w:val="24"/>
              <w:szCs w:val="24"/>
            </w:rPr>
            <w:drawing>
              <wp:inline distT="0" distB="0" distL="114300" distR="114300" wp14:anchorId="48F83810" wp14:editId="758BA822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D209AF1" w14:textId="77777777" w:rsidR="00462446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56E4D8E8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24620F74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60F7A071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16D2FDF3" w14:textId="62AFF47C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项目名称：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2C3BF7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GitHub</w:t>
          </w:r>
          <w:r w:rsidR="002C3BF7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第二次实验：基础操作</w:t>
          </w:r>
        </w:p>
        <w:p w14:paraId="37650029" w14:textId="390039D3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/>
              <w:color w:val="4472C4" w:themeColor="accent1"/>
              <w:sz w:val="28"/>
              <w:szCs w:val="28"/>
            </w:rPr>
            <w:t>实验时间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：第</w:t>
          </w:r>
          <w:r w:rsidR="007A7F55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10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周，星期</w:t>
          </w:r>
          <w:r w:rsidR="007A7F55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五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7A7F55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~</w:t>
          </w:r>
          <w:r w:rsidR="007A7F55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8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节</w:t>
          </w:r>
        </w:p>
        <w:p w14:paraId="38C3F72B" w14:textId="614ECBE3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专业班级：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测控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2302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班</w:t>
          </w:r>
        </w:p>
        <w:p w14:paraId="50EDF108" w14:textId="2ABD1F47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实验人姓名：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元沛东</w:t>
          </w:r>
        </w:p>
        <w:p w14:paraId="53449386" w14:textId="71811A26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实验人学号：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202313330</w:t>
          </w:r>
        </w:p>
        <w:p w14:paraId="08DC70CC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0BDFF1EB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29507381" w14:textId="77777777" w:rsidR="00462446" w:rsidRDefault="00000000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  <w:r>
            <w:rPr>
              <w:rFonts w:hint="eastAsia"/>
              <w:color w:val="4472C4" w:themeColor="accent1"/>
              <w:sz w:val="28"/>
              <w:szCs w:val="28"/>
            </w:rPr>
            <w:t>光机电一体化河北省实验教学示范中心</w:t>
          </w:r>
        </w:p>
        <w:p w14:paraId="0E6BD902" w14:textId="77777777" w:rsidR="00462446" w:rsidRDefault="00462446">
          <w:pPr>
            <w:pStyle w:val="af1"/>
            <w:spacing w:before="480"/>
            <w:jc w:val="center"/>
            <w:rPr>
              <w:rFonts w:hint="eastAsia"/>
              <w:color w:val="4472C4" w:themeColor="accent1"/>
            </w:rPr>
          </w:pPr>
        </w:p>
        <w:p w14:paraId="5A70DD98" w14:textId="77777777" w:rsidR="00462446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sz w:val="24"/>
              <w:szCs w:val="24"/>
              <w:u w:val="singl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BE16E4" wp14:editId="5C80EA17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20CBC2" w14:textId="70D18ED8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7A7F55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135A7F3" w14:textId="77777777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指导老师：李教授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BE16E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2C20CBC2" w14:textId="70D18ED8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7A7F55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5626D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135A7F3" w14:textId="77777777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5626D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指导老师：李教授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宋体" w:eastAsia="宋体" w:hAnsi="宋体"/>
              <w:sz w:val="28"/>
              <w:szCs w:val="28"/>
            </w:rPr>
            <w:br w:type="page"/>
          </w:r>
        </w:p>
        <w:p w14:paraId="36F1EF14" w14:textId="77777777" w:rsidR="00462446" w:rsidRDefault="00000000">
          <w:pPr>
            <w:widowControl/>
            <w:jc w:val="left"/>
            <w:rPr>
              <w:rFonts w:ascii="宋体" w:eastAsia="宋体" w:hAnsi="宋体" w:hint="eastAsia"/>
              <w:sz w:val="28"/>
              <w:szCs w:val="28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462446" w14:paraId="6318837A" w14:textId="77777777" w:rsidTr="00E5626D">
        <w:trPr>
          <w:trHeight w:val="2117"/>
        </w:trPr>
        <w:tc>
          <w:tcPr>
            <w:tcW w:w="8522" w:type="dxa"/>
          </w:tcPr>
          <w:p w14:paraId="7A6DAA74" w14:textId="77777777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3F649D48" w14:textId="77777777" w:rsidR="004A4B84" w:rsidRPr="004A4B84" w:rsidRDefault="00000000" w:rsidP="004A4B8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1. </w:t>
            </w:r>
            <w:r w:rsidR="004A4B84" w:rsidRPr="004A4B84">
              <w:rPr>
                <w:rFonts w:ascii="宋体" w:eastAsia="宋体" w:hAnsi="宋体"/>
                <w:sz w:val="28"/>
                <w:szCs w:val="28"/>
              </w:rPr>
              <w:t>本节课程我们将完成一次从</w:t>
            </w:r>
            <w:r w:rsidR="004A4B84" w:rsidRPr="004A4B84">
              <w:rPr>
                <w:rFonts w:ascii="宋体" w:eastAsia="宋体" w:hAnsi="宋体"/>
                <w:b/>
                <w:bCs/>
                <w:sz w:val="28"/>
                <w:szCs w:val="28"/>
              </w:rPr>
              <w:t>本地仓库</w:t>
            </w:r>
            <w:r w:rsidR="004A4B84" w:rsidRPr="004A4B84">
              <w:rPr>
                <w:rFonts w:ascii="宋体" w:eastAsia="宋体" w:hAnsi="宋体"/>
                <w:sz w:val="28"/>
                <w:szCs w:val="28"/>
              </w:rPr>
              <w:t>修改代码、提交并推送到</w:t>
            </w:r>
            <w:r w:rsidR="004A4B84" w:rsidRPr="004A4B84">
              <w:rPr>
                <w:rFonts w:ascii="宋体" w:eastAsia="宋体" w:hAnsi="宋体"/>
                <w:b/>
                <w:bCs/>
                <w:sz w:val="28"/>
                <w:szCs w:val="28"/>
              </w:rPr>
              <w:t>远程仓库</w:t>
            </w:r>
            <w:r w:rsidR="004A4B84" w:rsidRPr="004A4B84">
              <w:rPr>
                <w:rFonts w:ascii="宋体" w:eastAsia="宋体" w:hAnsi="宋体"/>
                <w:sz w:val="28"/>
                <w:szCs w:val="28"/>
              </w:rPr>
              <w:t>的操作。</w:t>
            </w:r>
          </w:p>
          <w:p w14:paraId="5C311C53" w14:textId="11F2A548" w:rsidR="00462446" w:rsidRPr="004A4B84" w:rsidRDefault="0046244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462446" w14:paraId="169D437D" w14:textId="77777777" w:rsidTr="00E5626D">
        <w:trPr>
          <w:trHeight w:val="2624"/>
        </w:trPr>
        <w:tc>
          <w:tcPr>
            <w:tcW w:w="8522" w:type="dxa"/>
          </w:tcPr>
          <w:p w14:paraId="3E78CBAB" w14:textId="77777777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二、实验设备（或软件平台）</w:t>
            </w:r>
          </w:p>
          <w:p w14:paraId="3B2A2BA0" w14:textId="09F7BB0A" w:rsidR="00462446" w:rsidRDefault="00000000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BE6042"/>
                <w:kern w:val="0"/>
                <w:sz w:val="28"/>
                <w:szCs w:val="28"/>
                <w:lang w:bidi="ar"/>
              </w:rPr>
              <w:t>1．</w:t>
            </w:r>
            <w:r w:rsidR="009E5AF8">
              <w:rPr>
                <w:rFonts w:ascii="宋体" w:eastAsia="宋体" w:hAnsi="宋体" w:cs="宋体" w:hint="eastAsia"/>
                <w:color w:val="BE6042"/>
                <w:kern w:val="0"/>
                <w:sz w:val="28"/>
                <w:szCs w:val="28"/>
                <w:lang w:bidi="ar"/>
              </w:rPr>
              <w:t>Git</w:t>
            </w:r>
          </w:p>
          <w:p w14:paraId="5BD85E0F" w14:textId="77777777" w:rsidR="00462446" w:rsidRDefault="0046244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462446" w14:paraId="796AF678" w14:textId="77777777" w:rsidTr="00E5626D">
        <w:trPr>
          <w:trHeight w:val="6220"/>
        </w:trPr>
        <w:tc>
          <w:tcPr>
            <w:tcW w:w="8522" w:type="dxa"/>
          </w:tcPr>
          <w:p w14:paraId="22B45697" w14:textId="2F5B531B" w:rsidR="00462446" w:rsidRDefault="009E5AF8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三、实验内容及步骤</w:t>
            </w:r>
          </w:p>
          <w:p w14:paraId="0A69EEEF" w14:textId="253CBC95" w:rsidR="009E5AF8" w:rsidRPr="009E5AF8" w:rsidRDefault="009E5AF8" w:rsidP="009E5AF8">
            <w:pPr>
              <w:widowControl/>
              <w:jc w:val="left"/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一.</w:t>
            </w:r>
            <w:r w:rsidRPr="009E5AF8">
              <w:rPr>
                <w:rFonts w:ascii="Times New Roman" w:eastAsia="仿宋" w:hAnsi="Times New Roman" w:cs="宋体"/>
                <w:sz w:val="32"/>
              </w:rPr>
              <w:t xml:space="preserve"> </w:t>
            </w:r>
            <w:r w:rsidRPr="009E5AF8">
              <w:rPr>
                <w:rFonts w:ascii="宋体" w:eastAsia="宋体" w:hAnsi="宋体"/>
                <w:b/>
                <w:bCs/>
                <w:sz w:val="28"/>
                <w:szCs w:val="28"/>
              </w:rPr>
              <w:t>一次完整的修改、提交、推送操作</w:t>
            </w:r>
          </w:p>
          <w:p w14:paraId="2A04A19F" w14:textId="77777777" w:rsidR="00462446" w:rsidRDefault="009E5AF8" w:rsidP="009E5AF8">
            <w:pPr>
              <w:widowControl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1.</w:t>
            </w:r>
            <w:r w:rsidRPr="009E5AF8">
              <w:rPr>
                <w:rFonts w:ascii="Times New Roman" w:eastAsia="仿宋" w:hAnsi="Times New Roman" w:cs="Arial"/>
                <w:kern w:val="0"/>
                <w:sz w:val="24"/>
                <w:szCs w:val="24"/>
              </w:rPr>
              <w:t xml:space="preserve"> </w:t>
            </w:r>
            <w:r w:rsidRPr="009E5AF8">
              <w:rPr>
                <w:rFonts w:ascii="宋体" w:eastAsia="宋体" w:hAnsi="宋体" w:cs="Arial"/>
                <w:kern w:val="0"/>
                <w:sz w:val="28"/>
                <w:szCs w:val="28"/>
              </w:rPr>
              <w:t>对工作区进行修改</w:t>
            </w:r>
            <w:r w:rsidRPr="009E5AF8">
              <w:rPr>
                <w:rFonts w:ascii="宋体" w:eastAsia="宋体" w:hAnsi="宋体"/>
                <w:sz w:val="28"/>
                <w:szCs w:val="28"/>
              </w:rPr>
              <w:t>在当前文件夹里</w:t>
            </w:r>
            <w:r w:rsidRPr="009E5AF8">
              <w:rPr>
                <w:rFonts w:ascii="宋体" w:eastAsia="宋体" w:hAnsi="宋体"/>
                <w:b/>
                <w:bCs/>
                <w:sz w:val="28"/>
                <w:szCs w:val="28"/>
              </w:rPr>
              <w:t>创建一个文件，</w:t>
            </w:r>
            <w:r w:rsidRPr="009E5AF8">
              <w:rPr>
                <w:rFonts w:ascii="宋体" w:eastAsia="宋体" w:hAnsi="宋体"/>
                <w:sz w:val="28"/>
                <w:szCs w:val="28"/>
              </w:rPr>
              <w:t>然后再次查看仓库状态</w:t>
            </w:r>
          </w:p>
          <w:p w14:paraId="7AF0B585" w14:textId="77777777" w:rsidR="001B055D" w:rsidRDefault="001B055D" w:rsidP="009E5AF8">
            <w:pPr>
              <w:widowControl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1B055D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5B51A617" wp14:editId="665D97DF">
                  <wp:extent cx="3991532" cy="1438476"/>
                  <wp:effectExtent l="0" t="0" r="0" b="9525"/>
                  <wp:docPr id="3034791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4791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B97F6" w14:textId="77777777" w:rsidR="001B055D" w:rsidRDefault="001B055D" w:rsidP="009E5AF8">
            <w:pPr>
              <w:widowControl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2.</w:t>
            </w:r>
            <w:r w:rsidRPr="001B055D">
              <w:rPr>
                <w:rFonts w:ascii="Times New Roman" w:eastAsia="仿宋" w:hAnsi="Times New Roman"/>
                <w:sz w:val="30"/>
                <w:szCs w:val="30"/>
              </w:rPr>
              <w:t xml:space="preserve"> </w:t>
            </w:r>
            <w:r w:rsidRPr="001B055D">
              <w:rPr>
                <w:rFonts w:ascii="宋体" w:eastAsia="宋体" w:hAnsi="宋体"/>
                <w:sz w:val="28"/>
                <w:szCs w:val="28"/>
              </w:rPr>
              <w:t>添加修改到暂存区以及撤销修改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，</w:t>
            </w:r>
            <w:r w:rsidRPr="001B055D">
              <w:rPr>
                <w:rFonts w:ascii="宋体" w:eastAsia="宋体" w:hAnsi="宋体"/>
                <w:sz w:val="28"/>
                <w:szCs w:val="28"/>
              </w:rPr>
              <w:t>使用 git add [文件名] 命令跟踪此新建文件，即把新增文件添加到暂存区，以备提交</w:t>
            </w:r>
          </w:p>
          <w:p w14:paraId="7FE736BC" w14:textId="15773EC2" w:rsidR="001B055D" w:rsidRDefault="0075371C" w:rsidP="009E5AF8">
            <w:pPr>
              <w:widowControl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5371C">
              <w:rPr>
                <w:rFonts w:ascii="宋体" w:eastAsia="宋体" w:hAnsi="宋体"/>
                <w:noProof/>
                <w:sz w:val="28"/>
                <w:szCs w:val="28"/>
              </w:rPr>
              <w:lastRenderedPageBreak/>
              <w:drawing>
                <wp:inline distT="0" distB="0" distL="0" distR="0" wp14:anchorId="1AAF5A7E" wp14:editId="79E640DF">
                  <wp:extent cx="4472567" cy="2059664"/>
                  <wp:effectExtent l="0" t="0" r="4445" b="0"/>
                  <wp:docPr id="16297618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7618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3907" cy="2060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4BE05" w14:textId="402317BD" w:rsidR="001B055D" w:rsidRPr="0075371C" w:rsidRDefault="0075371C" w:rsidP="0075371C">
            <w:pPr>
              <w:widowControl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</w:t>
            </w:r>
            <w:r w:rsidRPr="0075371C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 xml:space="preserve"> </w:t>
            </w:r>
            <w:r w:rsidRPr="0075371C">
              <w:rPr>
                <w:rFonts w:ascii="宋体" w:eastAsia="宋体" w:hAnsi="宋体"/>
                <w:sz w:val="28"/>
                <w:szCs w:val="28"/>
              </w:rPr>
              <w:t>我们先修改 README.md 文件，然后执行 </w:t>
            </w:r>
            <w:r w:rsidRPr="0075371C">
              <w:rPr>
                <w:rFonts w:ascii="宋体" w:eastAsia="宋体" w:hAnsi="宋体"/>
                <w:b/>
                <w:bCs/>
                <w:sz w:val="28"/>
                <w:szCs w:val="28"/>
              </w:rPr>
              <w:t>git diff</w:t>
            </w:r>
            <w:r w:rsidRPr="0075371C">
              <w:rPr>
                <w:rFonts w:ascii="宋体" w:eastAsia="宋体" w:hAnsi="宋体"/>
                <w:sz w:val="28"/>
                <w:szCs w:val="28"/>
              </w:rPr>
              <w:t>，它可以用来查看工作区被跟踪的文件的修改详情：</w:t>
            </w:r>
          </w:p>
          <w:p w14:paraId="25C46151" w14:textId="7AF3BD16" w:rsidR="001B055D" w:rsidRDefault="0075371C" w:rsidP="009E5AF8">
            <w:pPr>
              <w:widowControl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5371C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73A9F3FE" wp14:editId="5A0252FB">
                  <wp:extent cx="5274310" cy="3238500"/>
                  <wp:effectExtent l="0" t="0" r="2540" b="0"/>
                  <wp:docPr id="17821692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1692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A8A7E" w14:textId="241B5707" w:rsidR="001B055D" w:rsidRDefault="006D5BED" w:rsidP="009E5AF8">
            <w:pPr>
              <w:widowControl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4.查看提交历史</w:t>
            </w:r>
          </w:p>
          <w:p w14:paraId="56E9099E" w14:textId="77777777" w:rsidR="006D5BED" w:rsidRPr="006D5BED" w:rsidRDefault="006D5BED" w:rsidP="006D5BED">
            <w:pPr>
              <w:widowControl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6D5BED">
              <w:rPr>
                <w:rFonts w:ascii="宋体" w:eastAsia="宋体" w:hAnsi="宋体"/>
                <w:sz w:val="28"/>
                <w:szCs w:val="28"/>
              </w:rPr>
              <w:t>接下来，将执行 </w:t>
            </w:r>
            <w:r w:rsidRPr="006D5BED">
              <w:rPr>
                <w:rFonts w:ascii="宋体" w:eastAsia="宋体" w:hAnsi="宋体"/>
                <w:b/>
                <w:bCs/>
                <w:sz w:val="28"/>
                <w:szCs w:val="28"/>
              </w:rPr>
              <w:t>git commit</w:t>
            </w:r>
            <w:r w:rsidRPr="006D5BED">
              <w:rPr>
                <w:rFonts w:ascii="宋体" w:eastAsia="宋体" w:hAnsi="宋体"/>
                <w:sz w:val="28"/>
                <w:szCs w:val="28"/>
              </w:rPr>
              <w:t> 命令把暂存区的修改提交到版本区，生成一个新的版本。</w:t>
            </w:r>
          </w:p>
          <w:p w14:paraId="4522D574" w14:textId="77777777" w:rsidR="006D5BED" w:rsidRPr="006D5BED" w:rsidRDefault="006D5BED" w:rsidP="006D5BED">
            <w:pPr>
              <w:widowControl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6D5BED">
              <w:rPr>
                <w:rFonts w:ascii="宋体" w:eastAsia="宋体" w:hAnsi="宋体"/>
                <w:sz w:val="28"/>
                <w:szCs w:val="28"/>
              </w:rPr>
              <w:t>在此之前，先介绍另一个命令 </w:t>
            </w:r>
            <w:r w:rsidRPr="006D5BED">
              <w:rPr>
                <w:rFonts w:ascii="宋体" w:eastAsia="宋体" w:hAnsi="宋体"/>
                <w:b/>
                <w:bCs/>
                <w:sz w:val="28"/>
                <w:szCs w:val="28"/>
              </w:rPr>
              <w:t>git log</w:t>
            </w:r>
            <w:r w:rsidRPr="006D5BED">
              <w:rPr>
                <w:rFonts w:ascii="宋体" w:eastAsia="宋体" w:hAnsi="宋体"/>
                <w:sz w:val="28"/>
                <w:szCs w:val="28"/>
              </w:rPr>
              <w:t>，它用来查看版本区的提交历史记录，当前只有一个提交，就是在 GitHub 上创建新仓库时的初始化提交。同样此命令也会跳到新页面，如下图所示：</w:t>
            </w:r>
          </w:p>
          <w:p w14:paraId="574DBDA2" w14:textId="77777777" w:rsidR="001B055D" w:rsidRDefault="006D5BED" w:rsidP="009E5AF8">
            <w:pPr>
              <w:widowControl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6D5BED">
              <w:rPr>
                <w:rFonts w:ascii="宋体" w:eastAsia="宋体" w:hAnsi="宋体"/>
                <w:noProof/>
                <w:sz w:val="28"/>
                <w:szCs w:val="28"/>
              </w:rPr>
              <w:lastRenderedPageBreak/>
              <w:drawing>
                <wp:inline distT="0" distB="0" distL="0" distR="0" wp14:anchorId="5B4565BB" wp14:editId="105C9C9D">
                  <wp:extent cx="5274310" cy="883285"/>
                  <wp:effectExtent l="0" t="0" r="2540" b="0"/>
                  <wp:docPr id="12249553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9553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8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AA94B" w14:textId="77777777" w:rsidR="00181B26" w:rsidRDefault="006D5BED" w:rsidP="00181B26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ab/>
              <w:t>5.</w:t>
            </w:r>
            <w:r w:rsidRPr="006D5BED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 xml:space="preserve"> </w:t>
            </w:r>
            <w:r w:rsidRPr="006D5BED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>提交暂存区的修改</w:t>
            </w:r>
            <w:r w:rsidR="00181B26">
              <w:rPr>
                <w:rFonts w:ascii="Times New Roman" w:eastAsia="仿宋" w:hAnsi="Times New Roman" w:cs="Arial" w:hint="eastAsia"/>
                <w:color w:val="24292E"/>
                <w:kern w:val="0"/>
                <w:sz w:val="24"/>
                <w:szCs w:val="24"/>
              </w:rPr>
              <w:t>，</w:t>
            </w:r>
            <w:r w:rsidR="00181B26" w:rsidRPr="00181B26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>现在执行</w:t>
            </w:r>
            <w:r w:rsidR="00181B26" w:rsidRPr="00181B26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> </w:t>
            </w:r>
            <w:r w:rsidR="00181B26" w:rsidRPr="00181B26">
              <w:rPr>
                <w:rFonts w:ascii="Times New Roman" w:eastAsia="仿宋" w:hAnsi="Times New Roman" w:cs="Arial"/>
                <w:b/>
                <w:bCs/>
                <w:color w:val="24292E"/>
                <w:kern w:val="0"/>
                <w:sz w:val="24"/>
                <w:szCs w:val="24"/>
              </w:rPr>
              <w:t>git commit</w:t>
            </w:r>
            <w:r w:rsidR="00181B26" w:rsidRPr="00181B26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> </w:t>
            </w:r>
            <w:r w:rsidR="00181B26" w:rsidRPr="00181B26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>命令生成一个新的提交，一个必须的选项</w:t>
            </w:r>
            <w:r w:rsidR="00181B26" w:rsidRPr="00181B26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> </w:t>
            </w:r>
            <w:r w:rsidR="00181B26" w:rsidRPr="00181B26">
              <w:rPr>
                <w:rFonts w:ascii="Times New Roman" w:eastAsia="仿宋" w:hAnsi="Times New Roman" w:cs="Arial"/>
                <w:b/>
                <w:bCs/>
                <w:color w:val="24292E"/>
                <w:kern w:val="0"/>
                <w:sz w:val="24"/>
                <w:szCs w:val="24"/>
              </w:rPr>
              <w:t>-m</w:t>
            </w:r>
            <w:r w:rsidR="00181B26" w:rsidRPr="00181B26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> </w:t>
            </w:r>
            <w:r w:rsidR="00181B26" w:rsidRPr="00181B26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>用来提供该提交的备注：</w:t>
            </w:r>
          </w:p>
          <w:p w14:paraId="3036227D" w14:textId="7A859C83" w:rsidR="00181B26" w:rsidRPr="00181B26" w:rsidRDefault="00181B26" w:rsidP="00181B26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  <w:r w:rsidRPr="00181B26">
              <w:rPr>
                <w:rFonts w:ascii="Times New Roman" w:eastAsia="仿宋" w:hAnsi="Times New Roman" w:cs="Arial"/>
                <w:noProof/>
                <w:color w:val="24292E"/>
                <w:kern w:val="0"/>
                <w:sz w:val="24"/>
                <w:szCs w:val="24"/>
              </w:rPr>
              <w:drawing>
                <wp:inline distT="0" distB="0" distL="0" distR="0" wp14:anchorId="72D24852" wp14:editId="082D6003">
                  <wp:extent cx="5068007" cy="1286054"/>
                  <wp:effectExtent l="0" t="0" r="0" b="9525"/>
                  <wp:docPr id="12845184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5184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007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983FE" w14:textId="4E26B69B" w:rsidR="00041469" w:rsidRPr="00041469" w:rsidRDefault="00041469" w:rsidP="00041469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  <w:r w:rsidRPr="00041469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>提交后，暂存区的修改被清空，执行</w:t>
            </w:r>
            <w:r w:rsidRPr="00041469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> git log </w:t>
            </w:r>
            <w:r w:rsidRPr="00041469"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  <w:t>查看提交记录，紫色框中的十六进制序列号就是提交版本号：</w:t>
            </w:r>
          </w:p>
          <w:p w14:paraId="77406576" w14:textId="77777777" w:rsidR="00181B26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  <w:r w:rsidRPr="00041469">
              <w:rPr>
                <w:rFonts w:ascii="Times New Roman" w:eastAsia="仿宋" w:hAnsi="Times New Roman" w:cs="Arial"/>
                <w:noProof/>
                <w:color w:val="24292E"/>
                <w:kern w:val="0"/>
                <w:sz w:val="24"/>
                <w:szCs w:val="24"/>
              </w:rPr>
              <w:drawing>
                <wp:inline distT="0" distB="0" distL="0" distR="0" wp14:anchorId="06A968C2" wp14:editId="2C2489D5">
                  <wp:extent cx="5274310" cy="1745615"/>
                  <wp:effectExtent l="0" t="0" r="2540" b="6985"/>
                  <wp:docPr id="18343728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3728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4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B19AF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5B532657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3C99B392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36B303A3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5A6EFF2B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04D99D74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07CFDB3F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365D1419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37A6322B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000EC887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0577CBF6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082B66C4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4676C524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24E12E98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459B7847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666333D5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4EA7C06D" w14:textId="77777777" w:rsid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  <w:p w14:paraId="6B0351EE" w14:textId="08B79A5C" w:rsidR="00041469" w:rsidRPr="00041469" w:rsidRDefault="00041469" w:rsidP="006D5BED">
            <w:pPr>
              <w:tabs>
                <w:tab w:val="left" w:pos="420"/>
              </w:tabs>
              <w:rPr>
                <w:rFonts w:ascii="Times New Roman" w:eastAsia="仿宋" w:hAnsi="Times New Roman" w:cs="Arial"/>
                <w:color w:val="24292E"/>
                <w:kern w:val="0"/>
                <w:sz w:val="24"/>
                <w:szCs w:val="24"/>
              </w:rPr>
            </w:pPr>
          </w:p>
        </w:tc>
      </w:tr>
    </w:tbl>
    <w:p w14:paraId="1E9804AE" w14:textId="77777777" w:rsidR="00462446" w:rsidRDefault="00462446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46244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374AA" w14:textId="77777777" w:rsidR="00E1670D" w:rsidRDefault="00E1670D" w:rsidP="007A7F55">
      <w:pPr>
        <w:rPr>
          <w:rFonts w:hint="eastAsia"/>
        </w:rPr>
      </w:pPr>
      <w:r>
        <w:separator/>
      </w:r>
    </w:p>
  </w:endnote>
  <w:endnote w:type="continuationSeparator" w:id="0">
    <w:p w14:paraId="52CB229A" w14:textId="77777777" w:rsidR="00E1670D" w:rsidRDefault="00E1670D" w:rsidP="007A7F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CA85" w14:textId="77777777" w:rsidR="007A7F55" w:rsidRDefault="007A7F55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D620A" w14:textId="77777777" w:rsidR="007A7F55" w:rsidRDefault="007A7F55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0758" w14:textId="77777777" w:rsidR="007A7F55" w:rsidRDefault="007A7F55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D1552" w14:textId="77777777" w:rsidR="00E1670D" w:rsidRDefault="00E1670D" w:rsidP="007A7F55">
      <w:pPr>
        <w:rPr>
          <w:rFonts w:hint="eastAsia"/>
        </w:rPr>
      </w:pPr>
      <w:r>
        <w:separator/>
      </w:r>
    </w:p>
  </w:footnote>
  <w:footnote w:type="continuationSeparator" w:id="0">
    <w:p w14:paraId="3618EA0A" w14:textId="77777777" w:rsidR="00E1670D" w:rsidRDefault="00E1670D" w:rsidP="007A7F5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E275A" w14:textId="77777777" w:rsidR="007A7F55" w:rsidRDefault="007A7F55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BF84F" w14:textId="77777777" w:rsidR="007A7F55" w:rsidRDefault="007A7F55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077BB" w14:textId="77777777" w:rsidR="007A7F55" w:rsidRDefault="007A7F55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num w:numId="1" w16cid:durableId="131033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12CEE"/>
    <w:rsid w:val="00030A71"/>
    <w:rsid w:val="00041469"/>
    <w:rsid w:val="0006558A"/>
    <w:rsid w:val="000E4134"/>
    <w:rsid w:val="00101B93"/>
    <w:rsid w:val="00181B26"/>
    <w:rsid w:val="001B055D"/>
    <w:rsid w:val="001D13F2"/>
    <w:rsid w:val="002B7DA9"/>
    <w:rsid w:val="002C3BF7"/>
    <w:rsid w:val="00462446"/>
    <w:rsid w:val="0047501E"/>
    <w:rsid w:val="004A4B84"/>
    <w:rsid w:val="00561608"/>
    <w:rsid w:val="00586B7D"/>
    <w:rsid w:val="0066095C"/>
    <w:rsid w:val="006915FA"/>
    <w:rsid w:val="006B0E4C"/>
    <w:rsid w:val="006D5BED"/>
    <w:rsid w:val="006E725F"/>
    <w:rsid w:val="0072538B"/>
    <w:rsid w:val="007260BF"/>
    <w:rsid w:val="00740635"/>
    <w:rsid w:val="0074647B"/>
    <w:rsid w:val="0075371C"/>
    <w:rsid w:val="007A7F55"/>
    <w:rsid w:val="007B4E16"/>
    <w:rsid w:val="007B7287"/>
    <w:rsid w:val="007D15DC"/>
    <w:rsid w:val="007F47ED"/>
    <w:rsid w:val="00841261"/>
    <w:rsid w:val="00875A31"/>
    <w:rsid w:val="009E5AF8"/>
    <w:rsid w:val="009F75ED"/>
    <w:rsid w:val="00BC6B02"/>
    <w:rsid w:val="00C11F1E"/>
    <w:rsid w:val="00C347D3"/>
    <w:rsid w:val="00DA2AB4"/>
    <w:rsid w:val="00E01945"/>
    <w:rsid w:val="00E1670D"/>
    <w:rsid w:val="00E5626D"/>
    <w:rsid w:val="00E77B3F"/>
    <w:rsid w:val="00EB223D"/>
    <w:rsid w:val="00EE5668"/>
    <w:rsid w:val="00F22E67"/>
    <w:rsid w:val="00F533DE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A61B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9E5AF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10">
    <w:name w:val="标题 1 字符"/>
    <w:basedOn w:val="a0"/>
    <w:link w:val="1"/>
    <w:uiPriority w:val="9"/>
    <w:rsid w:val="009E5AF8"/>
    <w:rPr>
      <w:rFonts w:ascii="华文宋体" w:eastAsia="华文宋体" w:hAnsi="华文宋体" w:cs="华文宋体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9F5FF4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135E8D"/>
    <w:rsid w:val="00144A67"/>
    <w:rsid w:val="00306E2D"/>
    <w:rsid w:val="003E410E"/>
    <w:rsid w:val="00534D5F"/>
    <w:rsid w:val="007B3F07"/>
    <w:rsid w:val="007D15DC"/>
    <w:rsid w:val="009F5FF4"/>
    <w:rsid w:val="00A24EAF"/>
    <w:rsid w:val="00BC6B02"/>
    <w:rsid w:val="00EB223D"/>
    <w:rsid w:val="00F5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2026-05-08T00:00:00</PublishDate>
  <Abstract/>
  <CompanyAddress>指导老师：李教授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</Template>
  <TotalTime>0</TotalTime>
  <Pages>5</Pages>
  <Words>323</Words>
  <Characters>370</Characters>
  <Application>Microsoft Office Word</Application>
  <DocSecurity>0</DocSecurity>
  <Lines>46</Lines>
  <Paragraphs>24</Paragraphs>
  <ScaleCrop>false</ScaleCrop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dc:creator/>
  <cp:lastModifiedBy/>
  <cp:revision>1</cp:revision>
  <dcterms:created xsi:type="dcterms:W3CDTF">2026-05-27T15:01:00Z</dcterms:created>
  <dcterms:modified xsi:type="dcterms:W3CDTF">2026-05-27T15:01:00Z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